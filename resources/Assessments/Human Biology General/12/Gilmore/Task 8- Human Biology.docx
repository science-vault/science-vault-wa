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9E4" w:rsidRPr="005C61DF" w:rsidRDefault="00F729E4" w:rsidP="00F729E4">
      <w:pPr>
        <w:spacing w:line="240" w:lineRule="auto"/>
        <w:rPr>
          <w:lang w:val="en-GB"/>
        </w:rPr>
      </w:pPr>
      <w:r w:rsidRPr="005C61DF"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1A5DD02C" wp14:editId="1C07DB9D">
            <wp:simplePos x="0" y="0"/>
            <wp:positionH relativeFrom="column">
              <wp:posOffset>4739005</wp:posOffset>
            </wp:positionH>
            <wp:positionV relativeFrom="paragraph">
              <wp:posOffset>-381635</wp:posOffset>
            </wp:positionV>
            <wp:extent cx="1261110" cy="1049655"/>
            <wp:effectExtent l="0" t="0" r="0" b="0"/>
            <wp:wrapTight wrapText="bothSides">
              <wp:wrapPolygon edited="0">
                <wp:start x="0" y="0"/>
                <wp:lineTo x="0" y="21169"/>
                <wp:lineTo x="21208" y="21169"/>
                <wp:lineTo x="21208" y="0"/>
                <wp:lineTo x="0" y="0"/>
              </wp:wrapPolygon>
            </wp:wrapTight>
            <wp:docPr id="1" name="Picture 1" descr="Image result for gilmor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gilmore college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61DF">
        <w:rPr>
          <w:lang w:val="en-GB"/>
        </w:rPr>
        <w:t>Human Biology – General Year 11</w:t>
      </w:r>
      <w:r w:rsidRPr="005C61DF">
        <w:t xml:space="preserve"> </w:t>
      </w:r>
      <w:r>
        <w:rPr>
          <w:lang w:val="en-GB"/>
        </w:rPr>
        <w:tab/>
        <w:t>Task 8 – Unit 2</w:t>
      </w:r>
    </w:p>
    <w:p w:rsidR="00F729E4" w:rsidRPr="005C61DF" w:rsidRDefault="00F729E4" w:rsidP="00F729E4">
      <w:pPr>
        <w:spacing w:line="240" w:lineRule="auto"/>
        <w:rPr>
          <w:b/>
          <w:bCs/>
        </w:rPr>
      </w:pPr>
      <w:r w:rsidRPr="005C61DF">
        <w:rPr>
          <w:b/>
          <w:bCs/>
        </w:rPr>
        <w:t xml:space="preserve">Assessment type: </w:t>
      </w:r>
      <w:r>
        <w:rPr>
          <w:bCs/>
        </w:rPr>
        <w:t>Practical</w:t>
      </w:r>
    </w:p>
    <w:p w:rsidR="00F729E4" w:rsidRPr="005C61DF" w:rsidRDefault="00F729E4" w:rsidP="00F729E4">
      <w:pPr>
        <w:spacing w:line="240" w:lineRule="auto"/>
        <w:rPr>
          <w:b/>
          <w:bCs/>
        </w:rPr>
      </w:pPr>
      <w:r>
        <w:rPr>
          <w:b/>
          <w:bCs/>
        </w:rPr>
        <w:t>Conditions:</w:t>
      </w:r>
    </w:p>
    <w:p w:rsidR="00F729E4" w:rsidRPr="005C61DF" w:rsidRDefault="00F729E4" w:rsidP="00F729E4">
      <w:pPr>
        <w:spacing w:line="240" w:lineRule="auto"/>
      </w:pPr>
      <w:r w:rsidRPr="005C61DF">
        <w:t>Period allowed for completion of the task:</w:t>
      </w:r>
    </w:p>
    <w:p w:rsidR="00F729E4" w:rsidRDefault="00F729E4" w:rsidP="00F729E4">
      <w:pPr>
        <w:numPr>
          <w:ilvl w:val="0"/>
          <w:numId w:val="1"/>
        </w:numPr>
        <w:spacing w:line="240" w:lineRule="auto"/>
      </w:pPr>
      <w:r w:rsidRPr="005C61DF">
        <w:t>One lesson conducting</w:t>
      </w:r>
      <w:r>
        <w:t xml:space="preserve"> practical in class</w:t>
      </w:r>
    </w:p>
    <w:p w:rsidR="00F729E4" w:rsidRPr="005C61DF" w:rsidRDefault="00F729E4" w:rsidP="00F729E4">
      <w:pPr>
        <w:numPr>
          <w:ilvl w:val="0"/>
          <w:numId w:val="1"/>
        </w:numPr>
        <w:spacing w:line="240" w:lineRule="auto"/>
      </w:pPr>
      <w:r>
        <w:t xml:space="preserve">5 days at home to complete task to be </w:t>
      </w:r>
      <w:r w:rsidRPr="00F729E4">
        <w:rPr>
          <w:b/>
          <w:u w:val="single"/>
        </w:rPr>
        <w:t>HANDED IN ON THE 30</w:t>
      </w:r>
      <w:r w:rsidRPr="00F729E4">
        <w:rPr>
          <w:b/>
          <w:u w:val="single"/>
          <w:vertAlign w:val="superscript"/>
        </w:rPr>
        <w:t>th</w:t>
      </w:r>
      <w:r w:rsidRPr="00F729E4">
        <w:rPr>
          <w:b/>
          <w:u w:val="single"/>
        </w:rPr>
        <w:t xml:space="preserve"> OF JULY.</w:t>
      </w:r>
      <w:r>
        <w:t xml:space="preserve"> </w:t>
      </w:r>
    </w:p>
    <w:p w:rsidR="00195F32" w:rsidRDefault="00F729E4" w:rsidP="00F729E4">
      <w:pPr>
        <w:pBdr>
          <w:bottom w:val="single" w:sz="12" w:space="1" w:color="auto"/>
        </w:pBdr>
        <w:rPr>
          <w:bCs/>
        </w:rPr>
      </w:pPr>
      <w:r w:rsidRPr="005C61DF">
        <w:rPr>
          <w:b/>
          <w:bCs/>
        </w:rPr>
        <w:t xml:space="preserve">Task weighting: </w:t>
      </w:r>
      <w:r>
        <w:rPr>
          <w:bCs/>
        </w:rPr>
        <w:t>10</w:t>
      </w:r>
      <w:r w:rsidRPr="005C61DF">
        <w:rPr>
          <w:bCs/>
        </w:rPr>
        <w:t xml:space="preserve">% of the school mark for </w:t>
      </w:r>
      <w:r>
        <w:rPr>
          <w:bCs/>
        </w:rPr>
        <w:t>Units 1 and 2</w:t>
      </w:r>
      <w:r w:rsidR="00347DD8">
        <w:rPr>
          <w:bCs/>
        </w:rPr>
        <w:t xml:space="preserve"> </w:t>
      </w:r>
      <w:r w:rsidR="00347DD8">
        <w:rPr>
          <w:bCs/>
        </w:rPr>
        <w:tab/>
      </w:r>
      <w:r w:rsidR="00347DD8">
        <w:rPr>
          <w:bCs/>
        </w:rPr>
        <w:tab/>
      </w:r>
      <w:r w:rsidR="00347DD8" w:rsidRPr="00347DD8">
        <w:rPr>
          <w:b/>
          <w:bCs/>
        </w:rPr>
        <w:t>(29 marks)</w:t>
      </w:r>
    </w:p>
    <w:p w:rsidR="00F729E4" w:rsidRDefault="00F729E4" w:rsidP="00F729E4">
      <w:r w:rsidRPr="00F729E4">
        <w:rPr>
          <w:b/>
        </w:rPr>
        <w:t>Task:</w:t>
      </w:r>
      <w:r>
        <w:t xml:space="preserve"> Below are the steps of the Scientific Method with space after each one. In the given spaces you are to construct a Laboratory Write Up reflecting the experiment you performed on the 25</w:t>
      </w:r>
      <w:r w:rsidRPr="00F729E4">
        <w:rPr>
          <w:vertAlign w:val="superscript"/>
        </w:rPr>
        <w:t>th</w:t>
      </w:r>
      <w:r>
        <w:t xml:space="preserve"> of July concerning DNA Extraction.  </w:t>
      </w:r>
    </w:p>
    <w:p w:rsidR="00347DD8" w:rsidRDefault="00347DD8" w:rsidP="00F729E4"/>
    <w:p w:rsidR="00347DD8" w:rsidRDefault="00347DD8" w:rsidP="00F729E4"/>
    <w:p w:rsidR="00347DD8" w:rsidRDefault="00F729E4" w:rsidP="00F729E4">
      <w:pPr>
        <w:rPr>
          <w:b/>
        </w:rPr>
      </w:pPr>
      <w:r w:rsidRPr="00F729E4">
        <w:rPr>
          <w:b/>
        </w:rPr>
        <w:t>Title:</w:t>
      </w:r>
      <w:r w:rsidR="00347DD8">
        <w:rPr>
          <w:b/>
        </w:rPr>
        <w:tab/>
      </w:r>
      <w:r w:rsidR="00347DD8">
        <w:rPr>
          <w:b/>
        </w:rPr>
        <w:tab/>
      </w:r>
      <w:r w:rsidR="00347DD8">
        <w:rPr>
          <w:b/>
        </w:rPr>
        <w:tab/>
      </w:r>
      <w:r w:rsidR="00347DD8">
        <w:rPr>
          <w:b/>
        </w:rPr>
        <w:tab/>
      </w:r>
      <w:r w:rsidR="00347DD8">
        <w:rPr>
          <w:b/>
        </w:rPr>
        <w:tab/>
      </w:r>
      <w:r w:rsidR="00347DD8">
        <w:rPr>
          <w:b/>
        </w:rPr>
        <w:tab/>
      </w:r>
      <w:r w:rsidR="00347DD8">
        <w:rPr>
          <w:b/>
        </w:rPr>
        <w:tab/>
      </w:r>
      <w:r w:rsidR="00347DD8">
        <w:rPr>
          <w:b/>
        </w:rPr>
        <w:tab/>
      </w:r>
      <w:r w:rsidR="00347DD8">
        <w:rPr>
          <w:b/>
        </w:rPr>
        <w:tab/>
      </w:r>
      <w:r w:rsidR="00347DD8">
        <w:rPr>
          <w:b/>
        </w:rPr>
        <w:tab/>
      </w:r>
      <w:r w:rsidR="00347DD8">
        <w:rPr>
          <w:b/>
        </w:rPr>
        <w:tab/>
      </w:r>
      <w:r w:rsidR="00347DD8" w:rsidRPr="00347DD8">
        <w:rPr>
          <w:b/>
        </w:rPr>
        <w:t xml:space="preserve"> </w:t>
      </w:r>
      <w:r w:rsidR="00347DD8">
        <w:rPr>
          <w:b/>
        </w:rPr>
        <w:t>(</w:t>
      </w:r>
      <w:r w:rsidR="00347DD8" w:rsidRPr="00F729E4">
        <w:rPr>
          <w:b/>
        </w:rPr>
        <w:t>1)</w:t>
      </w:r>
    </w:p>
    <w:p w:rsidR="00F729E4" w:rsidRDefault="00347DD8" w:rsidP="00347DD8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729E4" w:rsidRDefault="00F729E4" w:rsidP="00F729E4">
      <w:r w:rsidRPr="00F729E4">
        <w:rPr>
          <w:b/>
        </w:rPr>
        <w:t>Hypothesis: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729E4">
        <w:rPr>
          <w:b/>
        </w:rPr>
        <w:t xml:space="preserve"> (2)</w:t>
      </w:r>
    </w:p>
    <w:p w:rsidR="00F729E4" w:rsidRDefault="00F729E4" w:rsidP="00F729E4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47DD8">
        <w:t>____________________________________________________________________________________________________________________________________________________________________</w:t>
      </w:r>
    </w:p>
    <w:p w:rsidR="00F729E4" w:rsidRPr="00F729E4" w:rsidRDefault="00F729E4" w:rsidP="00F729E4">
      <w:pPr>
        <w:rPr>
          <w:b/>
        </w:rPr>
      </w:pPr>
      <w:r w:rsidRPr="00F729E4">
        <w:rPr>
          <w:b/>
        </w:rPr>
        <w:t xml:space="preserve">Aim: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(2)</w:t>
      </w:r>
    </w:p>
    <w:p w:rsidR="00F729E4" w:rsidRDefault="00F729E4" w:rsidP="00F729E4">
      <w: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47DD8">
        <w:t>__________________________________________________________________________________</w:t>
      </w:r>
    </w:p>
    <w:p w:rsidR="00347DD8" w:rsidRDefault="00347DD8" w:rsidP="00F729E4">
      <w:pPr>
        <w:rPr>
          <w:b/>
        </w:rPr>
      </w:pPr>
    </w:p>
    <w:p w:rsidR="00347DD8" w:rsidRDefault="00347DD8" w:rsidP="00F729E4">
      <w:pPr>
        <w:rPr>
          <w:b/>
        </w:rPr>
      </w:pPr>
    </w:p>
    <w:p w:rsidR="00347DD8" w:rsidRDefault="00347DD8" w:rsidP="00F729E4">
      <w:pPr>
        <w:rPr>
          <w:b/>
        </w:rPr>
      </w:pPr>
    </w:p>
    <w:p w:rsidR="00347DD8" w:rsidRDefault="00347DD8" w:rsidP="00F729E4">
      <w:pPr>
        <w:rPr>
          <w:b/>
        </w:rPr>
      </w:pPr>
    </w:p>
    <w:p w:rsidR="00F729E4" w:rsidRPr="00F729E4" w:rsidRDefault="00F729E4" w:rsidP="00F729E4">
      <w:pPr>
        <w:rPr>
          <w:b/>
        </w:rPr>
      </w:pPr>
      <w:r w:rsidRPr="00F729E4">
        <w:rPr>
          <w:b/>
        </w:rPr>
        <w:lastRenderedPageBreak/>
        <w:t xml:space="preserve">Variables: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(4)</w:t>
      </w:r>
    </w:p>
    <w:p w:rsidR="00F729E4" w:rsidRDefault="00F729E4" w:rsidP="00F729E4">
      <w:r>
        <w:t>Independent: __________________________________________________________________________________Dependent: __________________________________________________________________________________Control: 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729E4" w:rsidRPr="00347DD8" w:rsidRDefault="00F729E4" w:rsidP="00F729E4">
      <w:pPr>
        <w:rPr>
          <w:b/>
        </w:rPr>
      </w:pPr>
      <w:r w:rsidRPr="00347DD8">
        <w:rPr>
          <w:b/>
        </w:rPr>
        <w:t xml:space="preserve">Materials: </w:t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  <w:t>(3)</w:t>
      </w:r>
    </w:p>
    <w:p w:rsidR="00347DD8" w:rsidRDefault="00347DD8" w:rsidP="00F729E4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729E4" w:rsidRPr="00347DD8" w:rsidRDefault="00F729E4" w:rsidP="00F729E4">
      <w:pPr>
        <w:rPr>
          <w:b/>
        </w:rPr>
      </w:pPr>
      <w:r w:rsidRPr="00347DD8">
        <w:rPr>
          <w:b/>
        </w:rPr>
        <w:t xml:space="preserve">Method: </w:t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  <w:t>(8)</w:t>
      </w:r>
    </w:p>
    <w:p w:rsidR="00347DD8" w:rsidRDefault="00347DD8" w:rsidP="00347DD8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47DD8" w:rsidRPr="00347DD8" w:rsidRDefault="00347DD8" w:rsidP="00347DD8">
      <w:pPr>
        <w:rPr>
          <w:b/>
        </w:rPr>
      </w:pPr>
      <w:r>
        <w:lastRenderedPageBreak/>
        <w:tab/>
        <w:t>-</w:t>
      </w:r>
      <w:r w:rsidRPr="00347DD8">
        <w:rPr>
          <w:b/>
        </w:rPr>
        <w:t>Diagram (following the five diagramming rules for Science):</w:t>
      </w:r>
    </w:p>
    <w:p w:rsidR="00347DD8" w:rsidRDefault="00347DD8" w:rsidP="00347DD8"/>
    <w:p w:rsidR="00347DD8" w:rsidRDefault="00347DD8" w:rsidP="00347DD8"/>
    <w:p w:rsidR="00347DD8" w:rsidRDefault="00347DD8" w:rsidP="00347DD8"/>
    <w:p w:rsidR="00347DD8" w:rsidRDefault="00347DD8" w:rsidP="00347DD8"/>
    <w:p w:rsidR="00347DD8" w:rsidRDefault="00347DD8" w:rsidP="00347DD8"/>
    <w:p w:rsidR="00347DD8" w:rsidRDefault="00347DD8" w:rsidP="00347DD8"/>
    <w:p w:rsidR="00347DD8" w:rsidRDefault="00347DD8" w:rsidP="00347DD8"/>
    <w:p w:rsidR="00347DD8" w:rsidRDefault="00347DD8" w:rsidP="00347DD8"/>
    <w:p w:rsidR="00347DD8" w:rsidRDefault="00347DD8" w:rsidP="00347DD8"/>
    <w:p w:rsidR="00347DD8" w:rsidRDefault="00347DD8" w:rsidP="00347DD8">
      <w:bookmarkStart w:id="0" w:name="_GoBack"/>
      <w:bookmarkEnd w:id="0"/>
    </w:p>
    <w:p w:rsidR="00347DD8" w:rsidRDefault="00347DD8" w:rsidP="00347DD8"/>
    <w:p w:rsidR="00347DD8" w:rsidRDefault="00347DD8" w:rsidP="00347DD8"/>
    <w:p w:rsidR="00F729E4" w:rsidRPr="00347DD8" w:rsidRDefault="00347DD8" w:rsidP="00F729E4">
      <w:pPr>
        <w:rPr>
          <w:b/>
        </w:rPr>
      </w:pPr>
      <w:r>
        <w:rPr>
          <w:b/>
        </w:rPr>
        <w:t xml:space="preserve">Observations: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(4</w:t>
      </w:r>
      <w:r w:rsidR="00F729E4" w:rsidRPr="00347DD8">
        <w:rPr>
          <w:b/>
        </w:rPr>
        <w:t>)</w:t>
      </w:r>
    </w:p>
    <w:p w:rsidR="00347DD8" w:rsidRDefault="00347DD8" w:rsidP="00347DD8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47DD8" w:rsidRDefault="00347DD8" w:rsidP="00347DD8">
      <w:r>
        <w:tab/>
      </w:r>
    </w:p>
    <w:p w:rsidR="00F729E4" w:rsidRPr="00347DD8" w:rsidRDefault="00F729E4" w:rsidP="00F729E4">
      <w:pPr>
        <w:rPr>
          <w:b/>
        </w:rPr>
      </w:pPr>
      <w:r w:rsidRPr="00347DD8">
        <w:rPr>
          <w:b/>
        </w:rPr>
        <w:lastRenderedPageBreak/>
        <w:t xml:space="preserve">Conclusion: </w:t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</w:r>
      <w:r w:rsidRPr="00347DD8">
        <w:rPr>
          <w:b/>
        </w:rPr>
        <w:tab/>
        <w:t>(5)</w:t>
      </w:r>
    </w:p>
    <w:p w:rsidR="00347DD8" w:rsidRDefault="00347DD8" w:rsidP="00347DD8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47DD8" w:rsidRDefault="00347DD8" w:rsidP="00F729E4"/>
    <w:p w:rsidR="00F729E4" w:rsidRDefault="00F729E4" w:rsidP="00F729E4"/>
    <w:sectPr w:rsidR="00F72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C3E9B"/>
    <w:multiLevelType w:val="hybridMultilevel"/>
    <w:tmpl w:val="06880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9E4"/>
    <w:rsid w:val="00195F32"/>
    <w:rsid w:val="00347DD8"/>
    <w:rsid w:val="00667D5F"/>
    <w:rsid w:val="00F7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9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7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29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7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69B2D996</Template>
  <TotalTime>21</TotalTime>
  <Pages>4</Pages>
  <Words>1218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2</cp:revision>
  <cp:lastPrinted>2018-07-18T23:49:00Z</cp:lastPrinted>
  <dcterms:created xsi:type="dcterms:W3CDTF">2018-07-18T02:25:00Z</dcterms:created>
  <dcterms:modified xsi:type="dcterms:W3CDTF">2018-07-18T23:50:00Z</dcterms:modified>
</cp:coreProperties>
</file>