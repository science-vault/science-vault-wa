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2A36" w:rsidRPr="009E0412" w:rsidRDefault="00972A36" w:rsidP="00972A36">
      <w:pPr>
        <w:spacing w:line="240" w:lineRule="auto"/>
        <w:rPr>
          <w:rFonts w:ascii="Calibri" w:hAnsi="Calibri" w:cs="Calibri"/>
        </w:rPr>
      </w:pPr>
      <w:r w:rsidRPr="009E0412">
        <w:rPr>
          <w:rFonts w:ascii="Calibri" w:hAnsi="Calibri" w:cs="Calibri"/>
        </w:rPr>
        <w:drawing>
          <wp:anchor distT="0" distB="0" distL="114300" distR="114300" simplePos="0" relativeHeight="251659264" behindDoc="1" locked="0" layoutInCell="1" allowOverlap="1" wp14:anchorId="51501934" wp14:editId="08E3CD24">
            <wp:simplePos x="0" y="0"/>
            <wp:positionH relativeFrom="column">
              <wp:posOffset>4899660</wp:posOffset>
            </wp:positionH>
            <wp:positionV relativeFrom="paragraph">
              <wp:posOffset>-381000</wp:posOffset>
            </wp:positionV>
            <wp:extent cx="1098550" cy="914400"/>
            <wp:effectExtent l="0" t="0" r="6350" b="0"/>
            <wp:wrapTight wrapText="bothSides">
              <wp:wrapPolygon edited="0">
                <wp:start x="0" y="0"/>
                <wp:lineTo x="0" y="21150"/>
                <wp:lineTo x="21350" y="21150"/>
                <wp:lineTo x="21350" y="0"/>
                <wp:lineTo x="0" y="0"/>
              </wp:wrapPolygon>
            </wp:wrapTight>
            <wp:docPr id="1" name="Picture 1" descr="Image result for gilmore 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gilmore college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0412">
        <w:rPr>
          <w:rFonts w:ascii="Calibri" w:hAnsi="Calibri" w:cs="Calibri"/>
        </w:rPr>
        <w:t xml:space="preserve">Human Biology – General Year 11 </w:t>
      </w:r>
      <w:r w:rsidRPr="009E0412">
        <w:rPr>
          <w:rFonts w:ascii="Calibri" w:hAnsi="Calibri" w:cs="Calibri"/>
        </w:rPr>
        <w:tab/>
        <w:t>Task 11 – Unit 2</w:t>
      </w:r>
    </w:p>
    <w:p w:rsidR="00972A36" w:rsidRPr="009E0412" w:rsidRDefault="00972A36" w:rsidP="00972A36">
      <w:pPr>
        <w:spacing w:line="240" w:lineRule="auto"/>
        <w:rPr>
          <w:rFonts w:ascii="Calibri" w:hAnsi="Calibri" w:cs="Calibri"/>
        </w:rPr>
      </w:pPr>
      <w:r w:rsidRPr="009E0412">
        <w:rPr>
          <w:rFonts w:ascii="Calibri" w:hAnsi="Calibri" w:cs="Calibri"/>
        </w:rPr>
        <w:t>Name: _________________________________</w:t>
      </w:r>
    </w:p>
    <w:p w:rsidR="00972A36" w:rsidRPr="009E0412" w:rsidRDefault="00972A36" w:rsidP="00972A36">
      <w:pPr>
        <w:spacing w:line="240" w:lineRule="auto"/>
        <w:rPr>
          <w:rFonts w:ascii="Calibri" w:hAnsi="Calibri" w:cs="Calibri"/>
        </w:rPr>
      </w:pPr>
      <w:r w:rsidRPr="009E0412">
        <w:rPr>
          <w:rFonts w:ascii="Calibri" w:hAnsi="Calibri" w:cs="Calibri"/>
        </w:rPr>
        <w:t xml:space="preserve">Assessment type: Research Assignment </w:t>
      </w:r>
    </w:p>
    <w:p w:rsidR="00972A36" w:rsidRPr="009E0412" w:rsidRDefault="00972A36" w:rsidP="00972A36">
      <w:pPr>
        <w:spacing w:line="240" w:lineRule="auto"/>
        <w:rPr>
          <w:rFonts w:ascii="Calibri" w:hAnsi="Calibri" w:cs="Calibri"/>
        </w:rPr>
      </w:pPr>
      <w:r w:rsidRPr="009E0412">
        <w:rPr>
          <w:rFonts w:ascii="Calibri" w:hAnsi="Calibri" w:cs="Calibri"/>
        </w:rPr>
        <w:t>Conditions:</w:t>
      </w:r>
    </w:p>
    <w:p w:rsidR="00972A36" w:rsidRPr="009E0412" w:rsidRDefault="00972A36" w:rsidP="00972A36">
      <w:pPr>
        <w:spacing w:line="240" w:lineRule="auto"/>
        <w:rPr>
          <w:rFonts w:ascii="Calibri" w:hAnsi="Calibri" w:cs="Calibri"/>
        </w:rPr>
      </w:pPr>
      <w:r w:rsidRPr="009E0412">
        <w:rPr>
          <w:rFonts w:ascii="Calibri" w:hAnsi="Calibri" w:cs="Calibri"/>
        </w:rPr>
        <w:t>Period allowed for completion of the task:</w:t>
      </w:r>
    </w:p>
    <w:p w:rsidR="00972A36" w:rsidRPr="009E0412" w:rsidRDefault="00972A36" w:rsidP="00972A36">
      <w:pPr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9E0412">
        <w:rPr>
          <w:rFonts w:ascii="Calibri" w:hAnsi="Calibri" w:cs="Calibri"/>
        </w:rPr>
        <w:t xml:space="preserve">One lesson in class for research </w:t>
      </w:r>
    </w:p>
    <w:p w:rsidR="00972A36" w:rsidRPr="009E0412" w:rsidRDefault="00972A36" w:rsidP="00972A36">
      <w:pPr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9E0412">
        <w:rPr>
          <w:rFonts w:ascii="Calibri" w:hAnsi="Calibri" w:cs="Calibri"/>
        </w:rPr>
        <w:t xml:space="preserve">One week to complete assignment at home. Due Monday Week 3. </w:t>
      </w:r>
    </w:p>
    <w:p w:rsidR="00972A36" w:rsidRPr="009F2E03" w:rsidRDefault="00972A36" w:rsidP="00972A36">
      <w:pPr>
        <w:spacing w:line="240" w:lineRule="auto"/>
        <w:rPr>
          <w:rFonts w:ascii="Calibri" w:hAnsi="Calibri" w:cs="Calibri"/>
        </w:rPr>
      </w:pPr>
      <w:r w:rsidRPr="009E0412">
        <w:rPr>
          <w:rFonts w:ascii="Calibri" w:hAnsi="Calibri" w:cs="Calibri"/>
        </w:rPr>
        <w:t xml:space="preserve">Task weighting: </w:t>
      </w:r>
      <w:r w:rsidR="009E0412" w:rsidRPr="009E0412">
        <w:rPr>
          <w:rFonts w:ascii="Calibri" w:hAnsi="Calibri" w:cs="Calibri"/>
        </w:rPr>
        <w:t>3</w:t>
      </w:r>
      <w:r w:rsidRPr="009E0412">
        <w:rPr>
          <w:rFonts w:ascii="Calibri" w:hAnsi="Calibri" w:cs="Calibri"/>
        </w:rPr>
        <w:t>% of the school mark for Units 1 and 2</w:t>
      </w:r>
      <w:r w:rsidRPr="009F2E03">
        <w:rPr>
          <w:rFonts w:ascii="Calibri" w:hAnsi="Calibri" w:cs="Calibri"/>
        </w:rPr>
        <w:t xml:space="preserve"> ___________________________________________________________________________ Task 11: Research Assignment – Alcohol and Smoking </w:t>
      </w:r>
      <w:r w:rsidR="009F2E03" w:rsidRPr="009F2E03">
        <w:rPr>
          <w:rFonts w:ascii="Calibri" w:hAnsi="Calibri" w:cs="Calibri"/>
        </w:rPr>
        <w:t>during</w:t>
      </w:r>
      <w:r w:rsidRPr="009F2E03">
        <w:rPr>
          <w:rFonts w:ascii="Calibri" w:hAnsi="Calibri" w:cs="Calibri"/>
        </w:rPr>
        <w:t xml:space="preserve"> Pregnancy </w:t>
      </w:r>
      <w:r w:rsidRPr="009F2E03">
        <w:rPr>
          <w:rFonts w:ascii="Calibri" w:hAnsi="Calibri" w:cs="Calibri"/>
        </w:rPr>
        <w:tab/>
      </w:r>
      <w:r w:rsidRPr="009F2E03">
        <w:rPr>
          <w:rFonts w:ascii="Calibri" w:hAnsi="Calibri" w:cs="Calibri"/>
        </w:rPr>
        <w:tab/>
        <w:t>(47 marks)</w:t>
      </w:r>
    </w:p>
    <w:p w:rsidR="00972A36" w:rsidRDefault="00972A36" w:rsidP="00972A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Increased understanding of the effects of smoking and consumption of alcohol during pregnancy on the unborn child has resulted in education campaigns highlighting risks. </w:t>
      </w:r>
    </w:p>
    <w:p w:rsidR="00972A36" w:rsidRPr="00D63C7F" w:rsidRDefault="00972A36" w:rsidP="00972A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Research the following and complete the worksheet provided.</w:t>
      </w:r>
    </w:p>
    <w:p w:rsidR="00972A36" w:rsidRPr="009F2E03" w:rsidRDefault="00972A36" w:rsidP="00972A36">
      <w:pPr>
        <w:spacing w:after="0" w:line="240" w:lineRule="auto"/>
        <w:ind w:left="284" w:right="-27" w:hanging="218"/>
        <w:rPr>
          <w:rFonts w:ascii="Calibri" w:hAnsi="Calibri" w:cs="Calibri"/>
        </w:rPr>
      </w:pPr>
    </w:p>
    <w:p w:rsidR="00972A36" w:rsidRDefault="00972A36" w:rsidP="00972A3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/>
        <w:rPr>
          <w:rFonts w:ascii="Calibri" w:hAnsi="Calibri" w:cs="Calibri"/>
        </w:rPr>
      </w:pPr>
      <w:r>
        <w:rPr>
          <w:rFonts w:ascii="Calibri" w:hAnsi="Calibri" w:cs="Calibri"/>
        </w:rPr>
        <w:t>Find an advertisement addressing the risks of smoking during pregnancy and one that addresses drinking alcohol during pregnancy and complete the worksheet.</w:t>
      </w:r>
      <w:r w:rsidR="009F2E03">
        <w:rPr>
          <w:rFonts w:ascii="Calibri" w:hAnsi="Calibri" w:cs="Calibri"/>
        </w:rPr>
        <w:t xml:space="preserve"> Attach a hard copy of the advertisement or the link to the advertisement. </w:t>
      </w:r>
    </w:p>
    <w:p w:rsidR="00972A36" w:rsidRDefault="00972A36" w:rsidP="00972A3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/>
        <w:rPr>
          <w:rFonts w:ascii="Calibri" w:hAnsi="Calibri" w:cs="Calibri"/>
        </w:rPr>
      </w:pPr>
      <w:r>
        <w:rPr>
          <w:rFonts w:ascii="Calibri" w:hAnsi="Calibri" w:cs="Calibri"/>
        </w:rPr>
        <w:t>Research what is in cigarette smoke.</w:t>
      </w:r>
    </w:p>
    <w:p w:rsidR="00972A36" w:rsidRDefault="00972A36" w:rsidP="00972A3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/>
        <w:rPr>
          <w:rFonts w:ascii="Calibri" w:hAnsi="Calibri" w:cs="Calibri"/>
        </w:rPr>
      </w:pPr>
      <w:r>
        <w:rPr>
          <w:rFonts w:ascii="Calibri" w:hAnsi="Calibri" w:cs="Calibri"/>
        </w:rPr>
        <w:t>Research t</w:t>
      </w:r>
      <w:r w:rsidRPr="00D63C7F">
        <w:rPr>
          <w:rFonts w:ascii="Calibri" w:hAnsi="Calibri" w:cs="Calibri"/>
        </w:rPr>
        <w:t>he</w:t>
      </w:r>
      <w:r>
        <w:rPr>
          <w:rFonts w:ascii="Calibri" w:hAnsi="Calibri" w:cs="Calibri"/>
        </w:rPr>
        <w:t xml:space="preserve"> effects of smoking on the unborn child and the risks to the pregnancy.</w:t>
      </w:r>
    </w:p>
    <w:p w:rsidR="00972A36" w:rsidRDefault="00972A36" w:rsidP="00972A3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/>
        <w:rPr>
          <w:rFonts w:ascii="Calibri" w:hAnsi="Calibri" w:cs="Calibri"/>
        </w:rPr>
      </w:pPr>
      <w:r>
        <w:rPr>
          <w:rFonts w:ascii="Calibri" w:hAnsi="Calibri" w:cs="Calibri"/>
        </w:rPr>
        <w:t>Research the effects of drinking alcohol on the unborn child and risks to pregnancy.</w:t>
      </w:r>
    </w:p>
    <w:p w:rsidR="00972A36" w:rsidRDefault="00972A36" w:rsidP="00972A3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/>
        <w:rPr>
          <w:rFonts w:ascii="Calibri" w:hAnsi="Calibri" w:cs="Calibri"/>
        </w:rPr>
      </w:pPr>
      <w:r>
        <w:rPr>
          <w:rFonts w:ascii="Calibri" w:hAnsi="Calibri" w:cs="Calibri"/>
        </w:rPr>
        <w:t>Use your research notes to complete the questions on the worksheet.</w:t>
      </w:r>
    </w:p>
    <w:p w:rsidR="00972A36" w:rsidRPr="00A644A9" w:rsidRDefault="00972A36" w:rsidP="00972A36">
      <w:pPr>
        <w:autoSpaceDE w:val="0"/>
        <w:autoSpaceDN w:val="0"/>
        <w:adjustRightInd w:val="0"/>
        <w:spacing w:after="0" w:line="240" w:lineRule="auto"/>
        <w:ind w:left="66"/>
        <w:rPr>
          <w:rFonts w:ascii="Calibri" w:hAnsi="Calibri" w:cs="Calibri"/>
        </w:rPr>
      </w:pPr>
      <w:r w:rsidRPr="009F2E03">
        <w:rPr>
          <w:rFonts w:ascii="Calibri" w:hAnsi="Calibri" w:cs="Calibri"/>
        </w:rPr>
        <w:t xml:space="preserve"> </w:t>
      </w:r>
    </w:p>
    <w:p w:rsidR="00972A36" w:rsidRPr="00E02048" w:rsidRDefault="00972A36" w:rsidP="00972A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972A36" w:rsidRDefault="00972A36" w:rsidP="00972A36">
      <w:pPr>
        <w:rPr>
          <w:rFonts w:ascii="Calibri" w:hAnsi="Calibri" w:cs="Calibri"/>
        </w:rPr>
      </w:pPr>
      <w:r>
        <w:rPr>
          <w:rFonts w:ascii="Calibri" w:hAnsi="Calibri" w:cs="Calibri"/>
        </w:rPr>
        <w:t>*Note: all research should be based on Australian medical information</w:t>
      </w:r>
    </w:p>
    <w:p w:rsidR="00972A36" w:rsidRDefault="00972A36" w:rsidP="00972A36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972A36" w:rsidRDefault="00972A36" w:rsidP="00972A36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972A36" w:rsidRDefault="00972A36" w:rsidP="00972A36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972A36" w:rsidRPr="00D63C7F" w:rsidRDefault="00972A36" w:rsidP="00972A36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972A36" w:rsidRPr="009F2E03" w:rsidRDefault="00972A36" w:rsidP="00972A36">
      <w:pPr>
        <w:rPr>
          <w:rFonts w:ascii="Calibri" w:hAnsi="Calibri" w:cs="Calibri"/>
        </w:rPr>
      </w:pPr>
      <w:r w:rsidRPr="009F2E03">
        <w:rPr>
          <w:rFonts w:ascii="Calibri" w:hAnsi="Calibri" w:cs="Calibri"/>
        </w:rPr>
        <w:br w:type="page"/>
      </w:r>
    </w:p>
    <w:p w:rsidR="00972A36" w:rsidRPr="009F2E03" w:rsidRDefault="00972A36" w:rsidP="00972A36">
      <w:pPr>
        <w:pStyle w:val="Heading2"/>
        <w:rPr>
          <w:rFonts w:ascii="Calibri" w:eastAsiaTheme="minorHAnsi" w:hAnsi="Calibri"/>
          <w:color w:val="auto"/>
          <w:sz w:val="22"/>
          <w:szCs w:val="22"/>
          <w:u w:val="single"/>
          <w:lang w:val="en-AU" w:eastAsia="en-US"/>
        </w:rPr>
      </w:pPr>
      <w:r w:rsidRPr="009F2E03">
        <w:rPr>
          <w:rFonts w:ascii="Calibri" w:eastAsiaTheme="minorHAnsi" w:hAnsi="Calibri"/>
          <w:color w:val="auto"/>
          <w:sz w:val="22"/>
          <w:szCs w:val="22"/>
          <w:u w:val="single"/>
          <w:lang w:val="en-AU" w:eastAsia="en-US"/>
        </w:rPr>
        <w:lastRenderedPageBreak/>
        <w:t>Anti-smoking and anti-drinking advertising</w:t>
      </w:r>
      <w:r w:rsidRPr="009F2E03">
        <w:rPr>
          <w:rFonts w:ascii="Calibri" w:eastAsiaTheme="minorHAnsi" w:hAnsi="Calibri"/>
          <w:color w:val="auto"/>
          <w:sz w:val="22"/>
          <w:szCs w:val="22"/>
          <w:u w:val="single"/>
          <w:lang w:val="en-AU" w:eastAsia="en-US"/>
        </w:rPr>
        <w:tab/>
        <w:t xml:space="preserve"> </w:t>
      </w:r>
    </w:p>
    <w:p w:rsidR="00972A36" w:rsidRPr="009F2E03" w:rsidRDefault="00972A36" w:rsidP="00972A36">
      <w:pPr>
        <w:tabs>
          <w:tab w:val="left" w:pos="8647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972A36" w:rsidRPr="009F2E03" w:rsidRDefault="00972A36" w:rsidP="00972A36">
      <w:pPr>
        <w:tabs>
          <w:tab w:val="left" w:pos="8364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9F2E03">
        <w:rPr>
          <w:rFonts w:ascii="Calibri" w:hAnsi="Calibri" w:cs="Calibri"/>
        </w:rPr>
        <w:t>1. Complete the following table with information from the advertisements you researched.</w:t>
      </w:r>
      <w:r w:rsidRPr="009F2E03">
        <w:rPr>
          <w:rFonts w:ascii="Calibri" w:hAnsi="Calibri" w:cs="Calibri"/>
        </w:rPr>
        <w:tab/>
        <w:t>(14 marks)</w:t>
      </w:r>
    </w:p>
    <w:p w:rsidR="00972A36" w:rsidRPr="009F2E03" w:rsidRDefault="00972A36" w:rsidP="00972A36">
      <w:pPr>
        <w:tabs>
          <w:tab w:val="left" w:pos="8364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4"/>
        <w:gridCol w:w="3384"/>
        <w:gridCol w:w="3384"/>
      </w:tblGrid>
      <w:tr w:rsidR="00972A36" w:rsidRPr="009F2E03" w:rsidTr="00777876">
        <w:tc>
          <w:tcPr>
            <w:tcW w:w="2804" w:type="dxa"/>
            <w:tcBorders>
              <w:top w:val="nil"/>
              <w:left w:val="nil"/>
            </w:tcBorders>
          </w:tcPr>
          <w:p w:rsidR="00972A36" w:rsidRPr="009F2E03" w:rsidRDefault="00972A36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384" w:type="dxa"/>
            <w:shd w:val="clear" w:color="auto" w:fill="C2D69B" w:themeFill="accent3" w:themeFillTint="99"/>
            <w:vAlign w:val="center"/>
          </w:tcPr>
          <w:p w:rsidR="00972A36" w:rsidRPr="009F2E03" w:rsidRDefault="00972A36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</w:rPr>
            </w:pPr>
            <w:r w:rsidRPr="009F2E03">
              <w:rPr>
                <w:rFonts w:ascii="Calibri" w:hAnsi="Calibri" w:cs="Calibri"/>
              </w:rPr>
              <w:t>Anti-smoking advert</w:t>
            </w:r>
          </w:p>
        </w:tc>
        <w:tc>
          <w:tcPr>
            <w:tcW w:w="3384" w:type="dxa"/>
            <w:shd w:val="clear" w:color="auto" w:fill="C2D69B" w:themeFill="accent3" w:themeFillTint="99"/>
            <w:vAlign w:val="center"/>
          </w:tcPr>
          <w:p w:rsidR="00972A36" w:rsidRPr="009F2E03" w:rsidRDefault="00972A36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</w:rPr>
            </w:pPr>
            <w:r w:rsidRPr="009F2E03">
              <w:rPr>
                <w:rFonts w:ascii="Calibri" w:hAnsi="Calibri" w:cs="Calibri"/>
              </w:rPr>
              <w:t>Anti-drinking advert</w:t>
            </w:r>
          </w:p>
        </w:tc>
      </w:tr>
      <w:tr w:rsidR="00972A36" w:rsidRPr="009F2E03" w:rsidTr="00777876">
        <w:trPr>
          <w:trHeight w:val="1740"/>
        </w:trPr>
        <w:tc>
          <w:tcPr>
            <w:tcW w:w="2804" w:type="dxa"/>
            <w:shd w:val="clear" w:color="auto" w:fill="EAF1DD" w:themeFill="accent3" w:themeFillTint="33"/>
            <w:vAlign w:val="center"/>
          </w:tcPr>
          <w:p w:rsidR="00972A36" w:rsidRPr="009F2E03" w:rsidRDefault="00972A36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9F2E03">
              <w:rPr>
                <w:rFonts w:ascii="Calibri" w:hAnsi="Calibri" w:cs="Calibri"/>
              </w:rPr>
              <w:t xml:space="preserve">Type of advert </w:t>
            </w:r>
            <w:r w:rsidRPr="009F2E03">
              <w:rPr>
                <w:rFonts w:ascii="Calibri" w:hAnsi="Calibri" w:cs="Calibri"/>
              </w:rPr>
              <w:br/>
              <w:t>(print, radio, TV)</w:t>
            </w:r>
          </w:p>
        </w:tc>
        <w:tc>
          <w:tcPr>
            <w:tcW w:w="3384" w:type="dxa"/>
            <w:shd w:val="clear" w:color="auto" w:fill="EAF1DD" w:themeFill="accent3" w:themeFillTint="33"/>
          </w:tcPr>
          <w:p w:rsidR="00972A36" w:rsidRDefault="00972A36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  <w:p w:rsidR="009F2E03" w:rsidRDefault="009F2E03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  <w:p w:rsidR="009F2E03" w:rsidRDefault="009F2E03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  <w:p w:rsidR="009F2E03" w:rsidRDefault="009F2E03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  <w:p w:rsidR="009F2E03" w:rsidRPr="009F2E03" w:rsidRDefault="009F2E03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3384" w:type="dxa"/>
            <w:shd w:val="clear" w:color="auto" w:fill="EAF1DD" w:themeFill="accent3" w:themeFillTint="33"/>
          </w:tcPr>
          <w:p w:rsidR="00972A36" w:rsidRPr="009F2E03" w:rsidRDefault="00972A36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</w:tc>
      </w:tr>
      <w:tr w:rsidR="00972A36" w:rsidRPr="009F2E03" w:rsidTr="00777876">
        <w:trPr>
          <w:trHeight w:val="1740"/>
        </w:trPr>
        <w:tc>
          <w:tcPr>
            <w:tcW w:w="2804" w:type="dxa"/>
            <w:vAlign w:val="center"/>
          </w:tcPr>
          <w:p w:rsidR="00972A36" w:rsidRPr="009F2E03" w:rsidRDefault="00972A36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9F2E03">
              <w:rPr>
                <w:rFonts w:ascii="Calibri" w:hAnsi="Calibri" w:cs="Calibri"/>
              </w:rPr>
              <w:t>Effects on unborn child</w:t>
            </w:r>
          </w:p>
        </w:tc>
        <w:tc>
          <w:tcPr>
            <w:tcW w:w="3384" w:type="dxa"/>
          </w:tcPr>
          <w:p w:rsidR="00972A36" w:rsidRDefault="00972A36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  <w:p w:rsidR="009F2E03" w:rsidRDefault="009F2E03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  <w:p w:rsidR="009F2E03" w:rsidRDefault="009F2E03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  <w:p w:rsidR="009F2E03" w:rsidRDefault="009F2E03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  <w:p w:rsidR="009F2E03" w:rsidRPr="009F2E03" w:rsidRDefault="009F2E03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3384" w:type="dxa"/>
          </w:tcPr>
          <w:p w:rsidR="00972A36" w:rsidRPr="009F2E03" w:rsidRDefault="00972A36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</w:tc>
      </w:tr>
      <w:tr w:rsidR="00972A36" w:rsidRPr="009F2E03" w:rsidTr="00777876">
        <w:trPr>
          <w:trHeight w:val="1740"/>
        </w:trPr>
        <w:tc>
          <w:tcPr>
            <w:tcW w:w="2804" w:type="dxa"/>
            <w:shd w:val="clear" w:color="auto" w:fill="EAF1DD" w:themeFill="accent3" w:themeFillTint="33"/>
            <w:vAlign w:val="center"/>
          </w:tcPr>
          <w:p w:rsidR="00972A36" w:rsidRPr="009F2E03" w:rsidRDefault="00972A36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9F2E03">
              <w:rPr>
                <w:rFonts w:ascii="Calibri" w:hAnsi="Calibri" w:cs="Calibri"/>
              </w:rPr>
              <w:t>Effects on mother</w:t>
            </w:r>
          </w:p>
        </w:tc>
        <w:tc>
          <w:tcPr>
            <w:tcW w:w="3384" w:type="dxa"/>
            <w:shd w:val="clear" w:color="auto" w:fill="EAF1DD" w:themeFill="accent3" w:themeFillTint="33"/>
          </w:tcPr>
          <w:p w:rsidR="00972A36" w:rsidRDefault="00972A36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  <w:p w:rsidR="009F2E03" w:rsidRDefault="009F2E03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  <w:p w:rsidR="009F2E03" w:rsidRDefault="009F2E03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  <w:p w:rsidR="009F2E03" w:rsidRDefault="009F2E03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  <w:p w:rsidR="009F2E03" w:rsidRPr="009F2E03" w:rsidRDefault="009F2E03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3384" w:type="dxa"/>
            <w:shd w:val="clear" w:color="auto" w:fill="EAF1DD" w:themeFill="accent3" w:themeFillTint="33"/>
          </w:tcPr>
          <w:p w:rsidR="00972A36" w:rsidRPr="009F2E03" w:rsidRDefault="00972A36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</w:tc>
      </w:tr>
      <w:tr w:rsidR="00972A36" w:rsidRPr="009F2E03" w:rsidTr="00777876">
        <w:trPr>
          <w:trHeight w:val="1740"/>
        </w:trPr>
        <w:tc>
          <w:tcPr>
            <w:tcW w:w="2804" w:type="dxa"/>
            <w:vAlign w:val="center"/>
          </w:tcPr>
          <w:p w:rsidR="00972A36" w:rsidRPr="009F2E03" w:rsidRDefault="00972A36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9F2E03">
              <w:rPr>
                <w:rFonts w:ascii="Calibri" w:hAnsi="Calibri" w:cs="Calibri"/>
              </w:rPr>
              <w:t>Information to help mother</w:t>
            </w:r>
          </w:p>
        </w:tc>
        <w:tc>
          <w:tcPr>
            <w:tcW w:w="3384" w:type="dxa"/>
          </w:tcPr>
          <w:p w:rsidR="00972A36" w:rsidRDefault="00972A36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  <w:p w:rsidR="009F2E03" w:rsidRDefault="009F2E03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  <w:p w:rsidR="009F2E03" w:rsidRDefault="009F2E03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  <w:p w:rsidR="009F2E03" w:rsidRDefault="009F2E03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  <w:p w:rsidR="009F2E03" w:rsidRPr="009F2E03" w:rsidRDefault="009F2E03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3384" w:type="dxa"/>
          </w:tcPr>
          <w:p w:rsidR="00972A36" w:rsidRPr="009F2E03" w:rsidRDefault="00972A36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</w:tc>
      </w:tr>
      <w:tr w:rsidR="00972A36" w:rsidRPr="009F2E03" w:rsidTr="00777876">
        <w:trPr>
          <w:trHeight w:val="1716"/>
        </w:trPr>
        <w:tc>
          <w:tcPr>
            <w:tcW w:w="2804" w:type="dxa"/>
            <w:shd w:val="clear" w:color="auto" w:fill="EAF1DD" w:themeFill="accent3" w:themeFillTint="33"/>
            <w:vAlign w:val="center"/>
          </w:tcPr>
          <w:p w:rsidR="00972A36" w:rsidRPr="009F2E03" w:rsidRDefault="00972A36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9F2E03">
              <w:rPr>
                <w:rFonts w:ascii="Calibri" w:hAnsi="Calibri" w:cs="Calibri"/>
              </w:rPr>
              <w:t xml:space="preserve">Impact of advertisement </w:t>
            </w:r>
            <w:r w:rsidRPr="009F2E03">
              <w:rPr>
                <w:rFonts w:ascii="Calibri" w:hAnsi="Calibri" w:cs="Calibri"/>
              </w:rPr>
              <w:br/>
              <w:t>(will it make a difference?)</w:t>
            </w:r>
          </w:p>
        </w:tc>
        <w:tc>
          <w:tcPr>
            <w:tcW w:w="3384" w:type="dxa"/>
            <w:shd w:val="clear" w:color="auto" w:fill="EAF1DD" w:themeFill="accent3" w:themeFillTint="33"/>
          </w:tcPr>
          <w:p w:rsidR="00972A36" w:rsidRDefault="00972A36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  <w:p w:rsidR="009F2E03" w:rsidRDefault="009F2E03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  <w:p w:rsidR="009F2E03" w:rsidRDefault="009F2E03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  <w:p w:rsidR="009F2E03" w:rsidRDefault="009F2E03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  <w:p w:rsidR="009F2E03" w:rsidRPr="009F2E03" w:rsidRDefault="009F2E03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3384" w:type="dxa"/>
            <w:shd w:val="clear" w:color="auto" w:fill="EAF1DD" w:themeFill="accent3" w:themeFillTint="33"/>
          </w:tcPr>
          <w:p w:rsidR="00972A36" w:rsidRPr="009F2E03" w:rsidRDefault="00972A36" w:rsidP="00777876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</w:p>
        </w:tc>
      </w:tr>
    </w:tbl>
    <w:p w:rsidR="00972A36" w:rsidRPr="009F2E03" w:rsidRDefault="00972A36" w:rsidP="00972A36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</w:rPr>
      </w:pPr>
    </w:p>
    <w:p w:rsidR="00972A36" w:rsidRPr="009F2E03" w:rsidRDefault="00972A36" w:rsidP="00972A36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</w:rPr>
      </w:pPr>
    </w:p>
    <w:p w:rsidR="00972A36" w:rsidRPr="009F2E03" w:rsidRDefault="00972A36" w:rsidP="00972A36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</w:rPr>
      </w:pPr>
    </w:p>
    <w:p w:rsidR="00972A36" w:rsidRPr="009F2E03" w:rsidRDefault="00972A36" w:rsidP="00972A36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</w:rPr>
      </w:pPr>
    </w:p>
    <w:p w:rsidR="00972A36" w:rsidRPr="009F2E03" w:rsidRDefault="00972A36" w:rsidP="00972A36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</w:rPr>
      </w:pPr>
    </w:p>
    <w:p w:rsidR="00972A36" w:rsidRPr="009F2E03" w:rsidRDefault="00972A36" w:rsidP="00972A36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</w:rPr>
      </w:pPr>
    </w:p>
    <w:p w:rsidR="00972A36" w:rsidRPr="009F2E03" w:rsidRDefault="00972A36" w:rsidP="00972A36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</w:rPr>
      </w:pPr>
    </w:p>
    <w:p w:rsidR="00972A36" w:rsidRPr="009F2E03" w:rsidRDefault="00972A36" w:rsidP="00972A36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</w:rPr>
      </w:pPr>
    </w:p>
    <w:p w:rsidR="00972A36" w:rsidRPr="009F2E03" w:rsidRDefault="00972A36" w:rsidP="009F2E03">
      <w:pPr>
        <w:rPr>
          <w:rFonts w:ascii="Calibri" w:hAnsi="Calibri" w:cs="Calibri"/>
          <w:u w:val="single"/>
        </w:rPr>
      </w:pPr>
      <w:r w:rsidRPr="009F2E03">
        <w:rPr>
          <w:rFonts w:ascii="Calibri" w:hAnsi="Calibri"/>
          <w:u w:val="single"/>
        </w:rPr>
        <w:t>Effects of smoking during pregnancy</w:t>
      </w:r>
    </w:p>
    <w:p w:rsidR="00972A36" w:rsidRPr="009F2E03" w:rsidRDefault="00972A36" w:rsidP="00972A36">
      <w:pPr>
        <w:tabs>
          <w:tab w:val="left" w:pos="8505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</w:rPr>
      </w:pPr>
      <w:r w:rsidRPr="009F2E03">
        <w:rPr>
          <w:rFonts w:ascii="Calibri" w:hAnsi="Calibri" w:cs="Calibri"/>
        </w:rPr>
        <w:t>2. How many different chemicals are found in cigarettes? List the five (5) most harmful ones.</w:t>
      </w:r>
      <w:r w:rsidRPr="009F2E03">
        <w:rPr>
          <w:rFonts w:ascii="Calibri" w:hAnsi="Calibri" w:cs="Calibri"/>
        </w:rPr>
        <w:tab/>
        <w:t>(6 marks)</w:t>
      </w:r>
    </w:p>
    <w:p w:rsidR="00972A36" w:rsidRPr="009F2E03" w:rsidRDefault="00972A36" w:rsidP="00972A36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</w:rPr>
      </w:pPr>
      <w:r w:rsidRPr="009F2E0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</w:t>
      </w:r>
    </w:p>
    <w:p w:rsidR="00972A36" w:rsidRPr="009F2E03" w:rsidRDefault="00972A36" w:rsidP="00972A36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</w:rPr>
      </w:pPr>
      <w:r w:rsidRPr="009F2E0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72A36" w:rsidRPr="009F2E03" w:rsidRDefault="00972A36" w:rsidP="00972A36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</w:rPr>
      </w:pPr>
      <w:r w:rsidRPr="009F2E0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</w:t>
      </w:r>
    </w:p>
    <w:p w:rsidR="00972A36" w:rsidRPr="009F2E03" w:rsidRDefault="00972A36" w:rsidP="00972A36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</w:rPr>
      </w:pPr>
    </w:p>
    <w:p w:rsidR="00972A36" w:rsidRPr="009F2E03" w:rsidRDefault="00972A36" w:rsidP="00972A36">
      <w:pPr>
        <w:tabs>
          <w:tab w:val="left" w:pos="8505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</w:rPr>
      </w:pPr>
      <w:r w:rsidRPr="009F2E03">
        <w:rPr>
          <w:rFonts w:ascii="Calibri" w:hAnsi="Calibri" w:cs="Calibri"/>
        </w:rPr>
        <w:t>3. How do the chemicals you listed above affect the body?</w:t>
      </w:r>
      <w:r w:rsidRPr="009F2E03">
        <w:rPr>
          <w:rFonts w:ascii="Calibri" w:hAnsi="Calibri" w:cs="Calibri"/>
        </w:rPr>
        <w:tab/>
        <w:t>(5 marks)</w:t>
      </w:r>
    </w:p>
    <w:p w:rsidR="00972A36" w:rsidRPr="009F2E03" w:rsidRDefault="00972A36" w:rsidP="00972A36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</w:rPr>
      </w:pPr>
      <w:r w:rsidRPr="009F2E0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</w:t>
      </w:r>
    </w:p>
    <w:p w:rsidR="00972A36" w:rsidRPr="009F2E03" w:rsidRDefault="00972A36" w:rsidP="00972A36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</w:rPr>
      </w:pPr>
      <w:r w:rsidRPr="009F2E0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72A36" w:rsidRPr="009F2E03" w:rsidRDefault="00972A36" w:rsidP="00972A36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</w:rPr>
      </w:pPr>
      <w:r w:rsidRPr="009F2E0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</w:t>
      </w:r>
    </w:p>
    <w:p w:rsidR="00972A36" w:rsidRPr="009F2E03" w:rsidRDefault="00972A36" w:rsidP="00972A36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</w:rPr>
      </w:pPr>
    </w:p>
    <w:p w:rsidR="00972A36" w:rsidRPr="009F2E03" w:rsidRDefault="00972A36" w:rsidP="00972A36">
      <w:pPr>
        <w:tabs>
          <w:tab w:val="left" w:pos="8505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</w:rPr>
      </w:pPr>
      <w:r w:rsidRPr="009F2E03">
        <w:rPr>
          <w:rFonts w:ascii="Calibri" w:hAnsi="Calibri" w:cs="Calibri"/>
        </w:rPr>
        <w:t>4. How do the risks of smoking during pregnancy affect the child when it is older?</w:t>
      </w:r>
      <w:r w:rsidRPr="009F2E03">
        <w:rPr>
          <w:rFonts w:ascii="Calibri" w:hAnsi="Calibri" w:cs="Calibri"/>
        </w:rPr>
        <w:tab/>
        <w:t>(6 marks)</w:t>
      </w:r>
    </w:p>
    <w:p w:rsidR="00972A36" w:rsidRPr="009F2E03" w:rsidRDefault="00972A36" w:rsidP="00972A36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</w:rPr>
      </w:pPr>
      <w:r w:rsidRPr="009F2E0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</w:t>
      </w:r>
    </w:p>
    <w:p w:rsidR="00972A36" w:rsidRPr="009F2E03" w:rsidRDefault="00972A36" w:rsidP="00972A36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</w:rPr>
      </w:pPr>
      <w:r w:rsidRPr="009F2E0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72A36" w:rsidRPr="009F2E03" w:rsidRDefault="00972A36" w:rsidP="00972A36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</w:rPr>
      </w:pPr>
      <w:r w:rsidRPr="009F2E0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</w:t>
      </w:r>
    </w:p>
    <w:p w:rsidR="00972A36" w:rsidRPr="009F2E03" w:rsidRDefault="00972A36" w:rsidP="00972A36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</w:rPr>
      </w:pPr>
      <w:r w:rsidRPr="009F2E0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</w:t>
      </w:r>
    </w:p>
    <w:p w:rsidR="00972A36" w:rsidRPr="009F2E03" w:rsidRDefault="00972A36" w:rsidP="00972A36">
      <w:pPr>
        <w:rPr>
          <w:rFonts w:ascii="Calibri" w:hAnsi="Calibri" w:cs="Calibri"/>
        </w:rPr>
      </w:pPr>
      <w:r w:rsidRPr="009F2E03">
        <w:rPr>
          <w:rFonts w:ascii="Calibri" w:hAnsi="Calibri" w:cs="Calibri"/>
        </w:rPr>
        <w:br w:type="page"/>
      </w:r>
    </w:p>
    <w:p w:rsidR="00972A36" w:rsidRPr="009F2E03" w:rsidRDefault="00972A36" w:rsidP="00972A36">
      <w:pPr>
        <w:pStyle w:val="Heading2"/>
        <w:rPr>
          <w:rFonts w:ascii="Calibri" w:eastAsiaTheme="minorHAnsi" w:hAnsi="Calibri"/>
          <w:color w:val="auto"/>
          <w:sz w:val="22"/>
          <w:szCs w:val="22"/>
          <w:u w:val="single"/>
          <w:lang w:val="en-AU" w:eastAsia="en-US"/>
        </w:rPr>
      </w:pPr>
      <w:r w:rsidRPr="009F2E03">
        <w:rPr>
          <w:rFonts w:ascii="Calibri" w:eastAsiaTheme="minorHAnsi" w:hAnsi="Calibri"/>
          <w:color w:val="auto"/>
          <w:sz w:val="22"/>
          <w:szCs w:val="22"/>
          <w:u w:val="single"/>
          <w:lang w:val="en-AU" w:eastAsia="en-US"/>
        </w:rPr>
        <w:lastRenderedPageBreak/>
        <w:t>Effects of drinking alcohol during pregnancy</w:t>
      </w:r>
    </w:p>
    <w:p w:rsidR="00972A36" w:rsidRPr="009F2E03" w:rsidRDefault="00972A36" w:rsidP="00972A36">
      <w:pPr>
        <w:tabs>
          <w:tab w:val="left" w:pos="8222"/>
        </w:tabs>
        <w:autoSpaceDE w:val="0"/>
        <w:autoSpaceDN w:val="0"/>
        <w:adjustRightInd w:val="0"/>
        <w:spacing w:after="0" w:line="240" w:lineRule="auto"/>
        <w:ind w:left="224" w:hanging="224"/>
        <w:rPr>
          <w:rFonts w:ascii="Calibri" w:hAnsi="Calibri" w:cs="Calibri"/>
        </w:rPr>
      </w:pPr>
      <w:r w:rsidRPr="009F2E03">
        <w:rPr>
          <w:rFonts w:ascii="Calibri" w:hAnsi="Calibri" w:cs="Calibri"/>
        </w:rPr>
        <w:t xml:space="preserve">5. What are Foetal Alcohol Syndrome (FAS) and Foetal Alcohol Spectrum Disorder (FASD) and what is </w:t>
      </w:r>
      <w:r w:rsidRPr="009F2E03">
        <w:rPr>
          <w:rFonts w:ascii="Calibri" w:hAnsi="Calibri" w:cs="Calibri"/>
        </w:rPr>
        <w:br/>
        <w:t>the difference between the two?</w:t>
      </w:r>
      <w:r w:rsidRPr="009F2E03">
        <w:rPr>
          <w:rFonts w:ascii="Calibri" w:hAnsi="Calibri" w:cs="Calibri"/>
        </w:rPr>
        <w:tab/>
        <w:t xml:space="preserve">(10 marks) </w:t>
      </w:r>
    </w:p>
    <w:p w:rsidR="00972A36" w:rsidRPr="009F2E03" w:rsidRDefault="00972A36" w:rsidP="00972A36">
      <w:pPr>
        <w:tabs>
          <w:tab w:val="left" w:pos="8222"/>
        </w:tabs>
        <w:autoSpaceDE w:val="0"/>
        <w:autoSpaceDN w:val="0"/>
        <w:adjustRightInd w:val="0"/>
        <w:spacing w:after="0" w:line="240" w:lineRule="auto"/>
        <w:ind w:left="224" w:hanging="224"/>
        <w:rPr>
          <w:rFonts w:ascii="Calibri" w:hAnsi="Calibri" w:cs="Calibri"/>
        </w:rPr>
      </w:pPr>
    </w:p>
    <w:p w:rsidR="00972A36" w:rsidRPr="009F2E03" w:rsidRDefault="00972A36" w:rsidP="00972A36">
      <w:pPr>
        <w:spacing w:line="360" w:lineRule="auto"/>
        <w:rPr>
          <w:rFonts w:ascii="Calibri" w:hAnsi="Calibri" w:cs="Calibri"/>
        </w:rPr>
      </w:pPr>
      <w:r w:rsidRPr="009F2E0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F2E03" w:rsidRPr="009F2E03">
        <w:rPr>
          <w:rFonts w:ascii="Calibri" w:hAnsi="Calibri" w:cs="Calibri"/>
        </w:rPr>
        <w:t>_____________________________________________________________________________________</w:t>
      </w:r>
    </w:p>
    <w:p w:rsidR="00972A36" w:rsidRPr="009F2E03" w:rsidRDefault="00972A36" w:rsidP="00972A36">
      <w:pPr>
        <w:tabs>
          <w:tab w:val="left" w:pos="8647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972A36" w:rsidRPr="009F2E03" w:rsidRDefault="00972A36" w:rsidP="00972A36">
      <w:pPr>
        <w:tabs>
          <w:tab w:val="left" w:pos="8222"/>
          <w:tab w:val="left" w:pos="8647"/>
        </w:tabs>
        <w:spacing w:after="120" w:line="360" w:lineRule="auto"/>
        <w:rPr>
          <w:rFonts w:ascii="Calibri" w:hAnsi="Calibri" w:cs="Calibri"/>
        </w:rPr>
      </w:pPr>
      <w:r w:rsidRPr="009F2E03">
        <w:rPr>
          <w:rFonts w:ascii="Calibri" w:hAnsi="Calibri" w:cs="Calibri"/>
        </w:rPr>
        <w:t>6. List three (3) typical facial characteristics of a child born with FAS.</w:t>
      </w:r>
      <w:r w:rsidRPr="009F2E03">
        <w:rPr>
          <w:rFonts w:ascii="Calibri" w:hAnsi="Calibri" w:cs="Calibri"/>
        </w:rPr>
        <w:tab/>
        <w:t>(3 marks)</w:t>
      </w:r>
    </w:p>
    <w:p w:rsidR="00972A36" w:rsidRPr="009F2E03" w:rsidRDefault="00972A36" w:rsidP="00972A36">
      <w:pPr>
        <w:spacing w:line="360" w:lineRule="auto"/>
        <w:rPr>
          <w:rFonts w:ascii="Calibri" w:hAnsi="Calibri" w:cs="Calibri"/>
        </w:rPr>
      </w:pPr>
      <w:r w:rsidRPr="009F2E0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F2E03" w:rsidRPr="009F2E03">
        <w:rPr>
          <w:rFonts w:ascii="Calibri" w:hAnsi="Calibri" w:cs="Calibri"/>
        </w:rPr>
        <w:t>_____________________________________________________________________________________</w:t>
      </w:r>
    </w:p>
    <w:p w:rsidR="00972A36" w:rsidRPr="009F2E03" w:rsidRDefault="00972A36" w:rsidP="00972A36">
      <w:pPr>
        <w:tabs>
          <w:tab w:val="left" w:pos="8647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972A36" w:rsidRPr="009F2E03" w:rsidRDefault="00972A36" w:rsidP="00972A36">
      <w:pPr>
        <w:tabs>
          <w:tab w:val="left" w:pos="8222"/>
          <w:tab w:val="left" w:pos="8647"/>
        </w:tabs>
        <w:spacing w:after="120" w:line="360" w:lineRule="auto"/>
        <w:rPr>
          <w:rFonts w:ascii="Calibri" w:hAnsi="Calibri" w:cs="Calibri"/>
        </w:rPr>
      </w:pPr>
      <w:r w:rsidRPr="009F2E03">
        <w:rPr>
          <w:rFonts w:ascii="Calibri" w:hAnsi="Calibri" w:cs="Calibri"/>
        </w:rPr>
        <w:t>7. What are three (3) other potential risks from drinking alcohol during pregnancy?</w:t>
      </w:r>
      <w:r w:rsidRPr="009F2E03">
        <w:rPr>
          <w:rFonts w:ascii="Calibri" w:hAnsi="Calibri" w:cs="Calibri"/>
        </w:rPr>
        <w:tab/>
        <w:t>(3 marks)</w:t>
      </w:r>
    </w:p>
    <w:p w:rsidR="00972A36" w:rsidRPr="009F2E03" w:rsidRDefault="00972A36" w:rsidP="00972A36">
      <w:pPr>
        <w:spacing w:line="360" w:lineRule="auto"/>
        <w:rPr>
          <w:rFonts w:ascii="Calibri" w:hAnsi="Calibri" w:cs="Calibri"/>
        </w:rPr>
      </w:pPr>
      <w:r w:rsidRPr="009F2E0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F2E03" w:rsidRPr="009F2E03">
        <w:rPr>
          <w:rFonts w:ascii="Calibri" w:hAnsi="Calibri" w:cs="Calibri"/>
        </w:rPr>
        <w:t>_____________________________________________________________________________________</w:t>
      </w:r>
    </w:p>
    <w:p w:rsidR="009F2E03" w:rsidRPr="009F2E03" w:rsidRDefault="009F2E03" w:rsidP="00972A36">
      <w:pPr>
        <w:spacing w:line="360" w:lineRule="auto"/>
        <w:rPr>
          <w:rFonts w:ascii="Calibri" w:hAnsi="Calibri" w:cs="Calibri"/>
        </w:rPr>
      </w:pPr>
    </w:p>
    <w:p w:rsidR="009F2E03" w:rsidRPr="009F2E03" w:rsidRDefault="009F2E03" w:rsidP="00972A36">
      <w:pPr>
        <w:spacing w:line="360" w:lineRule="auto"/>
        <w:rPr>
          <w:rFonts w:ascii="Calibri" w:hAnsi="Calibri" w:cs="Calibri"/>
        </w:rPr>
      </w:pPr>
    </w:p>
    <w:p w:rsidR="009F2E03" w:rsidRPr="009F2E03" w:rsidRDefault="009F2E03" w:rsidP="00972A36">
      <w:pPr>
        <w:spacing w:line="360" w:lineRule="auto"/>
        <w:rPr>
          <w:rFonts w:ascii="Calibri" w:hAnsi="Calibri" w:cs="Calibri"/>
        </w:rPr>
      </w:pPr>
    </w:p>
    <w:p w:rsidR="00343F52" w:rsidRDefault="00343F52" w:rsidP="00972A36">
      <w:pPr>
        <w:spacing w:line="360" w:lineRule="auto"/>
        <w:rPr>
          <w:rFonts w:ascii="Calibri" w:hAnsi="Calibri" w:cs="Calibri"/>
          <w:u w:val="single"/>
        </w:rPr>
      </w:pPr>
    </w:p>
    <w:p w:rsidR="009F2E03" w:rsidRPr="009F2E03" w:rsidRDefault="00343F52" w:rsidP="00972A36">
      <w:pPr>
        <w:spacing w:line="360" w:lineRule="auto"/>
        <w:rPr>
          <w:rFonts w:eastAsia="Times New Roman" w:cs="Arial"/>
          <w:sz w:val="24"/>
          <w:szCs w:val="24"/>
          <w:u w:val="single"/>
        </w:rPr>
        <w:sectPr w:rsidR="009F2E03" w:rsidRPr="009F2E03" w:rsidSect="00972A36">
          <w:headerReference w:type="even" r:id="rId9"/>
          <w:headerReference w:type="default" r:id="rId10"/>
          <w:footerReference w:type="even" r:id="rId11"/>
          <w:footerReference w:type="default" r:id="rId12"/>
          <w:pgSz w:w="11906" w:h="16838"/>
          <w:pgMar w:top="851" w:right="1274" w:bottom="1135" w:left="1276" w:header="708" w:footer="709" w:gutter="0"/>
          <w:pgNumType w:start="1"/>
          <w:cols w:space="708"/>
          <w:docGrid w:linePitch="360"/>
        </w:sectPr>
      </w:pPr>
      <w:r>
        <w:rPr>
          <w:rFonts w:ascii="Calibri" w:hAnsi="Calibri" w:cs="Calibri"/>
          <w:u w:val="single"/>
        </w:rPr>
        <w:lastRenderedPageBreak/>
        <w:t xml:space="preserve">Space for research notes: </w:t>
      </w:r>
      <w:bookmarkStart w:id="0" w:name="_GoBack"/>
      <w:bookmarkEnd w:id="0"/>
    </w:p>
    <w:p w:rsidR="00195F32" w:rsidRPr="00343F52" w:rsidRDefault="00195F32" w:rsidP="00343F52">
      <w:pPr>
        <w:tabs>
          <w:tab w:val="left" w:pos="1068"/>
        </w:tabs>
      </w:pPr>
    </w:p>
    <w:sectPr w:rsidR="00195F32" w:rsidRPr="00343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2A36" w:rsidRDefault="00972A36" w:rsidP="00972A36">
      <w:pPr>
        <w:spacing w:after="0" w:line="240" w:lineRule="auto"/>
      </w:pPr>
      <w:r>
        <w:separator/>
      </w:r>
    </w:p>
  </w:endnote>
  <w:endnote w:type="continuationSeparator" w:id="0">
    <w:p w:rsidR="00972A36" w:rsidRDefault="00972A36" w:rsidP="00972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140" w:rsidRPr="009B6620" w:rsidRDefault="00972A36" w:rsidP="004806C2">
    <w:pPr>
      <w:pStyle w:val="Footer"/>
      <w:pBdr>
        <w:top w:val="single" w:sz="4" w:space="4" w:color="5C815C"/>
      </w:pBdr>
      <w:tabs>
        <w:tab w:val="clear" w:pos="4513"/>
        <w:tab w:val="clear" w:pos="9026"/>
      </w:tabs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tasks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Human Biology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| </w:t>
    </w:r>
    <w:r>
      <w:rPr>
        <w:rFonts w:ascii="Franklin Gothic Book" w:hAnsi="Franklin Gothic Book"/>
        <w:b/>
        <w:noProof/>
        <w:color w:val="342568"/>
        <w:sz w:val="18"/>
        <w:szCs w:val="18"/>
      </w:rPr>
      <w:t>General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140" w:rsidRPr="009B6620" w:rsidRDefault="00343F52" w:rsidP="00972A36">
    <w:pPr>
      <w:pStyle w:val="Footer"/>
      <w:pBdr>
        <w:top w:val="single" w:sz="4" w:space="4" w:color="5C815C"/>
      </w:pBdr>
      <w:tabs>
        <w:tab w:val="clear" w:pos="4513"/>
        <w:tab w:val="clear" w:pos="9026"/>
      </w:tabs>
      <w:rPr>
        <w:rFonts w:ascii="Franklin Gothic Book" w:hAnsi="Franklin Gothic Book"/>
        <w:color w:val="342568"/>
        <w:sz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2A36" w:rsidRDefault="00972A36" w:rsidP="00972A36">
      <w:pPr>
        <w:spacing w:after="0" w:line="240" w:lineRule="auto"/>
      </w:pPr>
      <w:r>
        <w:separator/>
      </w:r>
    </w:p>
  </w:footnote>
  <w:footnote w:type="continuationSeparator" w:id="0">
    <w:p w:rsidR="00972A36" w:rsidRDefault="00972A36" w:rsidP="00972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140" w:rsidRPr="001B3981" w:rsidRDefault="00972A36" w:rsidP="004806C2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-1134" w:right="9498"/>
      <w:jc w:val="right"/>
      <w:rPr>
        <w:rFonts w:ascii="Franklin Gothic Book" w:hAnsi="Franklin Gothic Book"/>
        <w:b/>
        <w:color w:val="46328C"/>
        <w:sz w:val="32"/>
      </w:rPr>
    </w:pP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>
      <w:rPr>
        <w:rFonts w:ascii="Franklin Gothic Book" w:hAnsi="Franklin Gothic Book"/>
        <w:b/>
        <w:noProof/>
        <w:color w:val="46328C"/>
        <w:sz w:val="32"/>
      </w:rPr>
      <w:t>10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  <w:p w:rsidR="00AB6140" w:rsidRPr="00F66F53" w:rsidRDefault="00343F52" w:rsidP="00F66F5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140" w:rsidRDefault="00343F52" w:rsidP="00F66F53">
    <w:pPr>
      <w:pStyle w:val="Header"/>
      <w:ind w:left="9356" w:right="-113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C5423"/>
    <w:multiLevelType w:val="hybridMultilevel"/>
    <w:tmpl w:val="EEEEBA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CC3E9B"/>
    <w:multiLevelType w:val="hybridMultilevel"/>
    <w:tmpl w:val="068801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A36"/>
    <w:rsid w:val="00195F32"/>
    <w:rsid w:val="00343F52"/>
    <w:rsid w:val="0093598A"/>
    <w:rsid w:val="00972A36"/>
    <w:rsid w:val="009E0412"/>
    <w:rsid w:val="009F2E03"/>
    <w:rsid w:val="00F4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A36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A36"/>
    <w:pPr>
      <w:spacing w:before="120" w:after="24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2A3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uiPriority w:val="59"/>
    <w:rsid w:val="00972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2A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A36"/>
  </w:style>
  <w:style w:type="paragraph" w:styleId="Footer">
    <w:name w:val="footer"/>
    <w:basedOn w:val="Normal"/>
    <w:link w:val="FooterChar"/>
    <w:uiPriority w:val="99"/>
    <w:unhideWhenUsed/>
    <w:rsid w:val="00972A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A36"/>
  </w:style>
  <w:style w:type="paragraph" w:styleId="ListParagraph">
    <w:name w:val="List Paragraph"/>
    <w:basedOn w:val="Normal"/>
    <w:uiPriority w:val="34"/>
    <w:qFormat/>
    <w:rsid w:val="00972A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2A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A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A36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A36"/>
    <w:pPr>
      <w:spacing w:before="120" w:after="24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2A3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uiPriority w:val="59"/>
    <w:rsid w:val="00972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2A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A36"/>
  </w:style>
  <w:style w:type="paragraph" w:styleId="Footer">
    <w:name w:val="footer"/>
    <w:basedOn w:val="Normal"/>
    <w:link w:val="FooterChar"/>
    <w:uiPriority w:val="99"/>
    <w:unhideWhenUsed/>
    <w:rsid w:val="00972A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A36"/>
  </w:style>
  <w:style w:type="paragraph" w:styleId="ListParagraph">
    <w:name w:val="List Paragraph"/>
    <w:basedOn w:val="Normal"/>
    <w:uiPriority w:val="34"/>
    <w:qFormat/>
    <w:rsid w:val="00972A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2A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A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5EE37221</Template>
  <TotalTime>33</TotalTime>
  <Pages>6</Pages>
  <Words>970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DOOMEN Lisa</dc:creator>
  <cp:lastModifiedBy>DOOMEN Lisa</cp:lastModifiedBy>
  <cp:revision>4</cp:revision>
  <cp:lastPrinted>2018-09-17T02:23:00Z</cp:lastPrinted>
  <dcterms:created xsi:type="dcterms:W3CDTF">2018-09-17T00:22:00Z</dcterms:created>
  <dcterms:modified xsi:type="dcterms:W3CDTF">2018-09-17T02:25:00Z</dcterms:modified>
</cp:coreProperties>
</file>