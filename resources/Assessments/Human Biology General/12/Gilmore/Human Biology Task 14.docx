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4FB" w:rsidRDefault="005524FB" w:rsidP="005524FB">
      <w:pPr>
        <w:spacing w:line="240" w:lineRule="auto"/>
        <w:rPr>
          <w:rFonts w:ascii="Calibri" w:hAnsi="Calibri" w:cs="Calibri"/>
        </w:rPr>
      </w:pP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4899660</wp:posOffset>
            </wp:positionH>
            <wp:positionV relativeFrom="paragraph">
              <wp:posOffset>-381000</wp:posOffset>
            </wp:positionV>
            <wp:extent cx="1098550" cy="914400"/>
            <wp:effectExtent l="0" t="0" r="6350" b="0"/>
            <wp:wrapTight wrapText="bothSides">
              <wp:wrapPolygon edited="0">
                <wp:start x="0" y="0"/>
                <wp:lineTo x="0" y="21150"/>
                <wp:lineTo x="21350" y="21150"/>
                <wp:lineTo x="21350" y="0"/>
                <wp:lineTo x="0" y="0"/>
              </wp:wrapPolygon>
            </wp:wrapTight>
            <wp:docPr id="1" name="Picture 1" descr="Image result for gilmor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gilmore college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</w:rPr>
        <w:t xml:space="preserve">Human Biology – General Year 11 </w:t>
      </w:r>
      <w:r>
        <w:rPr>
          <w:rFonts w:ascii="Calibri" w:hAnsi="Calibri" w:cs="Calibri"/>
        </w:rPr>
        <w:tab/>
        <w:t>Task 14 – Unit 2</w:t>
      </w:r>
    </w:p>
    <w:p w:rsidR="005524FB" w:rsidRDefault="005524FB" w:rsidP="005524FB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Name: _________________________________</w:t>
      </w:r>
    </w:p>
    <w:p w:rsidR="005524FB" w:rsidRDefault="005524FB" w:rsidP="005524FB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Assessment type: Test </w:t>
      </w:r>
    </w:p>
    <w:p w:rsidR="005524FB" w:rsidRDefault="005524FB" w:rsidP="005B093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Conditions:</w:t>
      </w:r>
      <w:r w:rsidR="005B0930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Period allowed for completion of the task:</w:t>
      </w:r>
    </w:p>
    <w:p w:rsidR="005524FB" w:rsidRDefault="005524FB" w:rsidP="005B0930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One lesson in class for revision</w:t>
      </w:r>
    </w:p>
    <w:p w:rsidR="005524FB" w:rsidRDefault="005524FB" w:rsidP="005B0930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One lesson to complete test </w:t>
      </w:r>
    </w:p>
    <w:p w:rsidR="005524FB" w:rsidRDefault="005524FB" w:rsidP="005524FB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Task weighting: 7% of the school mark for Units 1 and 2 </w:t>
      </w:r>
    </w:p>
    <w:p w:rsidR="005B0930" w:rsidRDefault="005524FB" w:rsidP="005524FB">
      <w:pPr>
        <w:spacing w:line="240" w:lineRule="auto"/>
        <w:rPr>
          <w:rFonts w:ascii="Calibri" w:hAnsi="Calibri" w:cs="Calibri"/>
          <w:b/>
        </w:rPr>
      </w:pPr>
      <w:r w:rsidRPr="008E441F">
        <w:rPr>
          <w:rFonts w:ascii="Calibri" w:hAnsi="Calibri" w:cs="Calibri"/>
          <w:b/>
        </w:rPr>
        <w:t xml:space="preserve">Task 14: Test – Reproductive technologies and STIs </w:t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  <w:t>(</w:t>
      </w:r>
      <w:r w:rsidR="008E441F" w:rsidRPr="008E441F">
        <w:rPr>
          <w:rFonts w:ascii="Calibri" w:hAnsi="Calibri" w:cs="Calibri"/>
          <w:b/>
        </w:rPr>
        <w:t>50</w:t>
      </w:r>
      <w:r w:rsidRPr="008E441F">
        <w:rPr>
          <w:rFonts w:ascii="Calibri" w:hAnsi="Calibri" w:cs="Calibri"/>
          <w:b/>
        </w:rPr>
        <w:t xml:space="preserve"> marks)</w:t>
      </w:r>
    </w:p>
    <w:p w:rsidR="005524FB" w:rsidRPr="005B0930" w:rsidRDefault="005524FB" w:rsidP="005524FB">
      <w:pPr>
        <w:spacing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</w:rPr>
        <w:t xml:space="preserve">___________________________________________________________________________ </w:t>
      </w:r>
    </w:p>
    <w:p w:rsidR="005524FB" w:rsidRPr="008E441F" w:rsidRDefault="005524FB" w:rsidP="005524FB">
      <w:pPr>
        <w:spacing w:line="240" w:lineRule="auto"/>
        <w:rPr>
          <w:rFonts w:ascii="Calibri" w:hAnsi="Calibri" w:cs="Calibri"/>
          <w:b/>
        </w:rPr>
      </w:pPr>
      <w:r w:rsidRPr="008E441F">
        <w:rPr>
          <w:rFonts w:ascii="Calibri" w:hAnsi="Calibri" w:cs="Calibri"/>
          <w:b/>
        </w:rPr>
        <w:t xml:space="preserve">Multiple Choice </w:t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  <w:t xml:space="preserve">(10 marks) </w:t>
      </w:r>
    </w:p>
    <w:p w:rsidR="005524FB" w:rsidRDefault="00D3718F" w:rsidP="005524F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Gonorrhoea is an infectious disease that mainly affects the: </w:t>
      </w:r>
    </w:p>
    <w:p w:rsidR="00D3718F" w:rsidRDefault="00D3718F" w:rsidP="00D3718F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Mucous membranes, the rectum and occasionally the eyes and the throat </w:t>
      </w:r>
    </w:p>
    <w:p w:rsidR="00D3718F" w:rsidRDefault="00D3718F" w:rsidP="00D3718F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Mucous membranes, the vagina and occasionally the eyes and the nose </w:t>
      </w:r>
    </w:p>
    <w:p w:rsidR="00D3718F" w:rsidRDefault="00D3718F" w:rsidP="00D3718F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Mucous membranes, the rectum and occasionally the eyes and the nose </w:t>
      </w:r>
    </w:p>
    <w:p w:rsidR="00D3718F" w:rsidRPr="00D3718F" w:rsidRDefault="00D3718F" w:rsidP="00D3718F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Mucous membranes, the vagina and occasionally </w:t>
      </w:r>
      <w:r>
        <w:rPr>
          <w:rFonts w:ascii="Calibri" w:hAnsi="Calibri" w:cs="Calibri"/>
        </w:rPr>
        <w:t>the mouth</w:t>
      </w:r>
      <w:r>
        <w:rPr>
          <w:rFonts w:ascii="Calibri" w:hAnsi="Calibri" w:cs="Calibri"/>
        </w:rPr>
        <w:t xml:space="preserve"> and the nose </w:t>
      </w:r>
    </w:p>
    <w:p w:rsidR="00D3718F" w:rsidRDefault="00D3718F" w:rsidP="00D3718F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:rsidR="00D3718F" w:rsidRDefault="00D3718F" w:rsidP="005524F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Genital warts are caused by</w:t>
      </w:r>
    </w:p>
    <w:p w:rsidR="00D3718F" w:rsidRDefault="00D3718F" w:rsidP="00D3718F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Human Papillomavirus (HPV) </w:t>
      </w:r>
    </w:p>
    <w:p w:rsidR="00D3718F" w:rsidRDefault="00D3718F" w:rsidP="00D3718F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Insects called </w:t>
      </w:r>
      <w:proofErr w:type="spellStart"/>
      <w:r w:rsidRPr="00D3718F">
        <w:rPr>
          <w:rFonts w:ascii="Calibri" w:hAnsi="Calibri" w:cs="Calibri"/>
          <w:i/>
        </w:rPr>
        <w:t>Phthirus</w:t>
      </w:r>
      <w:proofErr w:type="spellEnd"/>
      <w:r w:rsidRPr="00D3718F">
        <w:rPr>
          <w:rFonts w:ascii="Calibri" w:hAnsi="Calibri" w:cs="Calibri"/>
          <w:i/>
        </w:rPr>
        <w:t xml:space="preserve"> pubis</w:t>
      </w:r>
      <w:r>
        <w:rPr>
          <w:rFonts w:ascii="Calibri" w:hAnsi="Calibri" w:cs="Calibri"/>
        </w:rPr>
        <w:t xml:space="preserve"> </w:t>
      </w:r>
    </w:p>
    <w:p w:rsidR="005524FB" w:rsidRDefault="00D3718F" w:rsidP="00D3718F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Human Immunodeficiency Virus </w:t>
      </w:r>
    </w:p>
    <w:p w:rsidR="00D3718F" w:rsidRDefault="00D3718F" w:rsidP="00D3718F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 protozoan called </w:t>
      </w:r>
      <w:r w:rsidRPr="00D3718F">
        <w:rPr>
          <w:rFonts w:ascii="Calibri" w:hAnsi="Calibri" w:cs="Calibri"/>
          <w:i/>
        </w:rPr>
        <w:t>Trichomonas vaginalis</w:t>
      </w:r>
      <w:r>
        <w:rPr>
          <w:rFonts w:ascii="Calibri" w:hAnsi="Calibri" w:cs="Calibri"/>
        </w:rPr>
        <w:t xml:space="preserve"> </w:t>
      </w:r>
    </w:p>
    <w:p w:rsidR="00D3718F" w:rsidRDefault="00D3718F" w:rsidP="00D3718F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:rsidR="00D3718F" w:rsidRDefault="00D3718F" w:rsidP="005524F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Anyone infected with HIV remains infected for life </w:t>
      </w:r>
    </w:p>
    <w:p w:rsidR="00D3718F" w:rsidRDefault="00D3718F" w:rsidP="00D3718F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True </w:t>
      </w:r>
    </w:p>
    <w:p w:rsidR="00D3718F" w:rsidRDefault="00D3718F" w:rsidP="00D3718F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False </w:t>
      </w:r>
    </w:p>
    <w:p w:rsidR="005524FB" w:rsidRDefault="005524FB" w:rsidP="00D3718F">
      <w:pPr>
        <w:pStyle w:val="ListParagraph"/>
        <w:spacing w:line="240" w:lineRule="auto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:rsidR="005524FB" w:rsidRDefault="00D3718F" w:rsidP="005524F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 Australia, _____________ of known cases of STIs occur in people aged 15 to 29 years.</w:t>
      </w:r>
    </w:p>
    <w:p w:rsidR="00D3718F" w:rsidRDefault="00D3718F" w:rsidP="00D3718F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1 quarter</w:t>
      </w:r>
    </w:p>
    <w:p w:rsidR="00D3718F" w:rsidRDefault="00D3718F" w:rsidP="00D3718F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Half </w:t>
      </w:r>
    </w:p>
    <w:p w:rsidR="00D3718F" w:rsidRDefault="00D3718F" w:rsidP="00D3718F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 quarter</w:t>
      </w:r>
      <w:r w:rsidR="005B0930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 </w:t>
      </w:r>
    </w:p>
    <w:p w:rsidR="00D3718F" w:rsidRDefault="005B0930" w:rsidP="00D3718F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All (100%) </w:t>
      </w:r>
    </w:p>
    <w:p w:rsidR="005B0930" w:rsidRDefault="005B0930" w:rsidP="005B0930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:rsidR="005524FB" w:rsidRDefault="005B0930" w:rsidP="005524F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What is the world’s most common STI?</w:t>
      </w:r>
    </w:p>
    <w:p w:rsidR="005B0930" w:rsidRDefault="005B0930" w:rsidP="005B0930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Gonorrhoea</w:t>
      </w:r>
    </w:p>
    <w:p w:rsidR="005B0930" w:rsidRDefault="005B0930" w:rsidP="005B0930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Chlamydia</w:t>
      </w:r>
    </w:p>
    <w:p w:rsidR="005B0930" w:rsidRDefault="005B0930" w:rsidP="005B0930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Genital Herpes </w:t>
      </w:r>
    </w:p>
    <w:p w:rsidR="005B0930" w:rsidRDefault="005B0930" w:rsidP="005B0930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HIV/AIDS </w:t>
      </w:r>
    </w:p>
    <w:p w:rsidR="005B0930" w:rsidRDefault="005B0930" w:rsidP="005B0930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:rsidR="005524FB" w:rsidRDefault="005B0930" w:rsidP="005524F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Cold sores are the symptom of what STI?</w:t>
      </w:r>
    </w:p>
    <w:p w:rsidR="005B0930" w:rsidRDefault="005B0930" w:rsidP="005B0930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Chlamydia </w:t>
      </w:r>
    </w:p>
    <w:p w:rsidR="005B0930" w:rsidRDefault="005B0930" w:rsidP="005B0930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Genital Herpes </w:t>
      </w:r>
    </w:p>
    <w:p w:rsidR="005B0930" w:rsidRDefault="005B0930" w:rsidP="005B0930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Genital Warts </w:t>
      </w:r>
    </w:p>
    <w:p w:rsidR="005B0930" w:rsidRDefault="005B0930" w:rsidP="005B0930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HIV/AIDS </w:t>
      </w:r>
    </w:p>
    <w:p w:rsidR="005B0930" w:rsidRDefault="005B0930" w:rsidP="005B0930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:rsidR="005524FB" w:rsidRDefault="005B0930" w:rsidP="005524F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Trichomoniasis can be cured by use of… </w:t>
      </w:r>
    </w:p>
    <w:p w:rsidR="005B0930" w:rsidRDefault="005B0930" w:rsidP="005B0930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Lotions </w:t>
      </w:r>
    </w:p>
    <w:p w:rsidR="005B0930" w:rsidRDefault="005B0930" w:rsidP="005B0930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Time </w:t>
      </w:r>
    </w:p>
    <w:p w:rsidR="005B0930" w:rsidRDefault="005B0930" w:rsidP="005B0930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Antibiotic </w:t>
      </w:r>
    </w:p>
    <w:p w:rsidR="005B0930" w:rsidRDefault="005B0930" w:rsidP="005B0930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Surgery </w:t>
      </w:r>
    </w:p>
    <w:p w:rsidR="005B0930" w:rsidRDefault="005B0930" w:rsidP="005B0930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:rsidR="005524FB" w:rsidRDefault="005B0930" w:rsidP="005524F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 newborn child can become infected </w:t>
      </w:r>
      <w:r w:rsidR="00F04EB7">
        <w:rPr>
          <w:rFonts w:ascii="Calibri" w:hAnsi="Calibri" w:cs="Calibri"/>
        </w:rPr>
        <w:t xml:space="preserve">with genital warts during birth </w:t>
      </w:r>
    </w:p>
    <w:p w:rsidR="00F04EB7" w:rsidRDefault="00F04EB7" w:rsidP="00F04EB7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True </w:t>
      </w:r>
    </w:p>
    <w:p w:rsidR="00F04EB7" w:rsidRDefault="00F04EB7" w:rsidP="00F04EB7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False </w:t>
      </w:r>
    </w:p>
    <w:p w:rsidR="00F04EB7" w:rsidRPr="00F04EB7" w:rsidRDefault="00F04EB7" w:rsidP="00F04EB7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:rsidR="005524FB" w:rsidRDefault="00F04EB7" w:rsidP="005524F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Which of the following is not an STI?</w:t>
      </w:r>
    </w:p>
    <w:p w:rsidR="00F04EB7" w:rsidRDefault="00F04EB7" w:rsidP="00F04EB7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Genital Warts </w:t>
      </w:r>
    </w:p>
    <w:p w:rsidR="00F04EB7" w:rsidRDefault="00F04EB7" w:rsidP="00F04EB7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HIV/AIDS </w:t>
      </w:r>
    </w:p>
    <w:p w:rsidR="00F04EB7" w:rsidRDefault="00F04EB7" w:rsidP="00F04EB7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Syphilis </w:t>
      </w:r>
    </w:p>
    <w:p w:rsidR="00F04EB7" w:rsidRDefault="00F04EB7" w:rsidP="00F04EB7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Lactational amenorrhoea </w:t>
      </w:r>
    </w:p>
    <w:p w:rsidR="00F04EB7" w:rsidRDefault="00F04EB7" w:rsidP="00F04EB7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:rsidR="005524FB" w:rsidRDefault="00F04EB7" w:rsidP="005524F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How can STIs be transmitted?</w:t>
      </w:r>
    </w:p>
    <w:p w:rsidR="00F04EB7" w:rsidRDefault="00F04EB7" w:rsidP="00F04EB7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Only through sexual contact </w:t>
      </w:r>
    </w:p>
    <w:p w:rsidR="00F04EB7" w:rsidRDefault="00F04EB7" w:rsidP="00F04EB7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Only through contact with infected body fluids </w:t>
      </w:r>
    </w:p>
    <w:p w:rsidR="00F04EB7" w:rsidRDefault="00F04EB7" w:rsidP="00F04EB7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Both a and b </w:t>
      </w:r>
    </w:p>
    <w:p w:rsidR="00F04EB7" w:rsidRPr="005524FB" w:rsidRDefault="00F04EB7" w:rsidP="00F04EB7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Only in certain countries </w:t>
      </w:r>
    </w:p>
    <w:p w:rsidR="005524FB" w:rsidRPr="008E441F" w:rsidRDefault="008E441F" w:rsidP="005524FB">
      <w:pPr>
        <w:spacing w:line="240" w:lineRule="auto"/>
        <w:rPr>
          <w:rFonts w:ascii="Calibri" w:hAnsi="Calibri" w:cs="Calibri"/>
          <w:b/>
        </w:rPr>
      </w:pPr>
      <w:r w:rsidRPr="008E441F">
        <w:rPr>
          <w:rFonts w:ascii="Calibri" w:hAnsi="Calibri" w:cs="Calibri"/>
          <w:b/>
        </w:rPr>
        <w:t xml:space="preserve">Short Answer </w:t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  <w:t xml:space="preserve">(30 </w:t>
      </w:r>
      <w:r w:rsidR="005524FB" w:rsidRPr="008E441F">
        <w:rPr>
          <w:rFonts w:ascii="Calibri" w:hAnsi="Calibri" w:cs="Calibri"/>
          <w:b/>
        </w:rPr>
        <w:t xml:space="preserve">marks) </w:t>
      </w:r>
    </w:p>
    <w:p w:rsidR="005524FB" w:rsidRDefault="005524FB" w:rsidP="005524F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5524FB">
        <w:rPr>
          <w:rFonts w:ascii="Calibri" w:hAnsi="Calibri" w:cs="Calibri"/>
        </w:rPr>
        <w:t xml:space="preserve">Define ‘sexually transmitted infection (STI)’. Give examples of the most common forms </w:t>
      </w:r>
    </w:p>
    <w:p w:rsidR="001F13E3" w:rsidRDefault="005524FB" w:rsidP="005524FB">
      <w:pPr>
        <w:pStyle w:val="ListParagraph"/>
        <w:spacing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                                                                                                                  </w:t>
      </w:r>
      <w:r w:rsidR="001F13E3">
        <w:rPr>
          <w:rFonts w:ascii="Calibri" w:hAnsi="Calibri" w:cs="Calibri"/>
        </w:rPr>
        <w:t>(2 marks)</w:t>
      </w:r>
    </w:p>
    <w:p w:rsidR="005524FB" w:rsidRPr="001F13E3" w:rsidRDefault="005524FB" w:rsidP="00253125">
      <w:pPr>
        <w:spacing w:line="240" w:lineRule="auto"/>
        <w:ind w:left="360"/>
        <w:rPr>
          <w:rFonts w:ascii="Calibri" w:hAnsi="Calibri" w:cs="Calibri"/>
        </w:rPr>
      </w:pPr>
      <w:r w:rsidRPr="001F13E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F13E3">
        <w:rPr>
          <w:rFonts w:ascii="Calibri" w:hAnsi="Calibri" w:cs="Calibri"/>
        </w:rPr>
        <w:t>_</w:t>
      </w:r>
      <w:r w:rsidR="008E0F8B" w:rsidRPr="001F13E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</w:t>
      </w:r>
      <w:r w:rsidR="008E0F8B">
        <w:rPr>
          <w:rFonts w:ascii="Calibri" w:hAnsi="Calibri" w:cs="Calibri"/>
        </w:rPr>
        <w:t>_</w:t>
      </w:r>
    </w:p>
    <w:p w:rsidR="005524FB" w:rsidRPr="005524FB" w:rsidRDefault="005524FB" w:rsidP="005524FB">
      <w:pPr>
        <w:pStyle w:val="ListParagraph"/>
        <w:spacing w:line="240" w:lineRule="auto"/>
        <w:ind w:left="360"/>
        <w:rPr>
          <w:rFonts w:ascii="Calibri" w:hAnsi="Calibri" w:cs="Calibri"/>
        </w:rPr>
      </w:pPr>
    </w:p>
    <w:p w:rsidR="005524FB" w:rsidRDefault="005524FB" w:rsidP="005524F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Which parts of the body are affected by infection with chlamydia in</w:t>
      </w:r>
      <w:r w:rsidR="001F13E3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="001F13E3">
        <w:rPr>
          <w:rFonts w:ascii="Calibri" w:hAnsi="Calibri" w:cs="Calibri"/>
        </w:rPr>
        <w:tab/>
      </w:r>
      <w:r w:rsidR="001F13E3">
        <w:rPr>
          <w:rFonts w:ascii="Calibri" w:hAnsi="Calibri" w:cs="Calibri"/>
        </w:rPr>
        <w:tab/>
        <w:t xml:space="preserve">(4 marks) </w:t>
      </w:r>
    </w:p>
    <w:p w:rsidR="005524FB" w:rsidRDefault="005524FB" w:rsidP="005524FB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Females </w:t>
      </w:r>
    </w:p>
    <w:p w:rsidR="005524FB" w:rsidRDefault="005524FB" w:rsidP="005524FB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Males </w:t>
      </w:r>
      <w:r w:rsidR="001F13E3">
        <w:rPr>
          <w:rFonts w:ascii="Calibri" w:hAnsi="Calibri" w:cs="Calibri"/>
        </w:rPr>
        <w:tab/>
      </w:r>
      <w:r w:rsidR="001F13E3">
        <w:rPr>
          <w:rFonts w:ascii="Calibri" w:hAnsi="Calibri" w:cs="Calibri"/>
        </w:rPr>
        <w:tab/>
      </w:r>
    </w:p>
    <w:p w:rsidR="001F13E3" w:rsidRDefault="001F13E3" w:rsidP="00253125">
      <w:pPr>
        <w:spacing w:line="240" w:lineRule="auto"/>
        <w:ind w:left="360"/>
        <w:rPr>
          <w:rFonts w:ascii="Calibri" w:hAnsi="Calibri" w:cs="Calibri"/>
        </w:rPr>
      </w:pPr>
      <w:r w:rsidRPr="005524FB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hAnsi="Calibri" w:cs="Calibri"/>
        </w:rPr>
        <w:t>____________</w:t>
      </w:r>
      <w:r w:rsidRPr="005524FB">
        <w:rPr>
          <w:rFonts w:ascii="Calibri" w:hAnsi="Calibri" w:cs="Calibri"/>
        </w:rPr>
        <w:t>_</w:t>
      </w:r>
      <w:r>
        <w:rPr>
          <w:rFonts w:ascii="Calibri" w:hAnsi="Calibri" w:cs="Calibri"/>
        </w:rPr>
        <w:t>________________</w:t>
      </w:r>
      <w:r w:rsidRPr="005524FB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hAnsi="Calibri" w:cs="Calibri"/>
        </w:rPr>
        <w:t>_____</w:t>
      </w:r>
      <w:r w:rsidR="008E0F8B" w:rsidRPr="001F13E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</w:t>
      </w:r>
      <w:r w:rsidR="008E0F8B">
        <w:rPr>
          <w:rFonts w:ascii="Calibri" w:hAnsi="Calibri" w:cs="Calibri"/>
        </w:rPr>
        <w:t>_</w:t>
      </w:r>
    </w:p>
    <w:p w:rsidR="008E0F8B" w:rsidRPr="001F13E3" w:rsidRDefault="008E0F8B" w:rsidP="00253125">
      <w:pPr>
        <w:spacing w:line="240" w:lineRule="auto"/>
        <w:ind w:left="360"/>
        <w:rPr>
          <w:rFonts w:ascii="Calibri" w:hAnsi="Calibri" w:cs="Calibri"/>
        </w:rPr>
      </w:pPr>
    </w:p>
    <w:p w:rsidR="001F13E3" w:rsidRDefault="001F13E3" w:rsidP="001F13E3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Outline the stages of an infection with human </w:t>
      </w:r>
      <w:r w:rsidR="00253125">
        <w:rPr>
          <w:rFonts w:ascii="Calibri" w:hAnsi="Calibri" w:cs="Calibri"/>
        </w:rPr>
        <w:t xml:space="preserve">immunodeficiency virus (HIV) that eventually develops into AIDS. </w:t>
      </w:r>
      <w:r w:rsidR="00253125">
        <w:rPr>
          <w:rFonts w:ascii="Calibri" w:hAnsi="Calibri" w:cs="Calibri"/>
        </w:rPr>
        <w:tab/>
      </w:r>
      <w:r w:rsidR="00253125">
        <w:rPr>
          <w:rFonts w:ascii="Calibri" w:hAnsi="Calibri" w:cs="Calibri"/>
        </w:rPr>
        <w:tab/>
      </w:r>
      <w:r w:rsidR="00253125">
        <w:rPr>
          <w:rFonts w:ascii="Calibri" w:hAnsi="Calibri" w:cs="Calibri"/>
        </w:rPr>
        <w:tab/>
      </w:r>
      <w:r w:rsidR="00253125">
        <w:rPr>
          <w:rFonts w:ascii="Calibri" w:hAnsi="Calibri" w:cs="Calibri"/>
        </w:rPr>
        <w:tab/>
      </w:r>
      <w:r w:rsidR="00253125">
        <w:rPr>
          <w:rFonts w:ascii="Calibri" w:hAnsi="Calibri" w:cs="Calibri"/>
        </w:rPr>
        <w:tab/>
      </w:r>
      <w:r w:rsidR="00253125">
        <w:rPr>
          <w:rFonts w:ascii="Calibri" w:hAnsi="Calibri" w:cs="Calibri"/>
        </w:rPr>
        <w:tab/>
      </w:r>
      <w:r w:rsidR="00253125">
        <w:rPr>
          <w:rFonts w:ascii="Calibri" w:hAnsi="Calibri" w:cs="Calibri"/>
        </w:rPr>
        <w:tab/>
      </w:r>
      <w:r w:rsidR="00253125">
        <w:rPr>
          <w:rFonts w:ascii="Calibri" w:hAnsi="Calibri" w:cs="Calibri"/>
        </w:rPr>
        <w:tab/>
        <w:t xml:space="preserve">(4 marks) </w:t>
      </w:r>
    </w:p>
    <w:p w:rsidR="00253125" w:rsidRPr="00253125" w:rsidRDefault="00253125" w:rsidP="00253125">
      <w:pPr>
        <w:spacing w:line="240" w:lineRule="auto"/>
        <w:ind w:left="360"/>
        <w:rPr>
          <w:rFonts w:ascii="Calibri" w:hAnsi="Calibri" w:cs="Calibri"/>
        </w:rPr>
      </w:pPr>
      <w:r w:rsidRPr="00253125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E0F8B" w:rsidRPr="001F13E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</w:t>
      </w:r>
      <w:r w:rsidR="008E0F8B">
        <w:rPr>
          <w:rFonts w:ascii="Calibri" w:hAnsi="Calibri" w:cs="Calibri"/>
        </w:rPr>
        <w:t>_</w:t>
      </w:r>
    </w:p>
    <w:p w:rsidR="00253125" w:rsidRDefault="00253125" w:rsidP="00253125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253125">
        <w:rPr>
          <w:rFonts w:ascii="Calibri" w:hAnsi="Calibri" w:cs="Calibri"/>
        </w:rPr>
        <w:t>What complications are associated with AIDS?</w:t>
      </w:r>
      <w:r w:rsidRPr="00253125">
        <w:rPr>
          <w:rFonts w:ascii="Calibri" w:hAnsi="Calibri" w:cs="Calibri"/>
        </w:rPr>
        <w:tab/>
      </w:r>
      <w:r w:rsidRPr="00253125">
        <w:rPr>
          <w:rFonts w:ascii="Calibri" w:hAnsi="Calibri" w:cs="Calibri"/>
        </w:rPr>
        <w:tab/>
      </w:r>
      <w:r w:rsidRPr="00253125">
        <w:rPr>
          <w:rFonts w:ascii="Calibri" w:hAnsi="Calibri" w:cs="Calibri"/>
        </w:rPr>
        <w:tab/>
      </w:r>
      <w:r w:rsidRPr="00253125">
        <w:rPr>
          <w:rFonts w:ascii="Calibri" w:hAnsi="Calibri" w:cs="Calibri"/>
        </w:rPr>
        <w:tab/>
      </w:r>
      <w:r w:rsidRPr="00253125">
        <w:rPr>
          <w:rFonts w:ascii="Calibri" w:hAnsi="Calibri" w:cs="Calibri"/>
        </w:rPr>
        <w:tab/>
        <w:t xml:space="preserve">(2 marks) </w:t>
      </w:r>
    </w:p>
    <w:p w:rsidR="00253125" w:rsidRPr="00253125" w:rsidRDefault="00253125" w:rsidP="00253125">
      <w:pPr>
        <w:spacing w:line="240" w:lineRule="auto"/>
        <w:ind w:left="360"/>
        <w:rPr>
          <w:rFonts w:ascii="Calibri" w:hAnsi="Calibri" w:cs="Calibri"/>
        </w:rPr>
      </w:pPr>
      <w:r w:rsidRPr="00253125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E0F8B" w:rsidRPr="001F13E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</w:t>
      </w:r>
      <w:r w:rsidR="008E0F8B">
        <w:rPr>
          <w:rFonts w:ascii="Calibri" w:hAnsi="Calibri" w:cs="Calibri"/>
        </w:rPr>
        <w:t>_</w:t>
      </w:r>
    </w:p>
    <w:p w:rsidR="00253125" w:rsidRDefault="00253125" w:rsidP="00253125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253125">
        <w:rPr>
          <w:rFonts w:ascii="Calibri" w:hAnsi="Calibri" w:cs="Calibri"/>
        </w:rPr>
        <w:t>Briefly outline the way in which HIV may be spread from person to person</w:t>
      </w:r>
      <w:r w:rsidRPr="00253125">
        <w:rPr>
          <w:rFonts w:ascii="Calibri" w:hAnsi="Calibri" w:cs="Calibri"/>
        </w:rPr>
        <w:tab/>
        <w:t xml:space="preserve">(2 marks) </w:t>
      </w:r>
    </w:p>
    <w:p w:rsidR="00253125" w:rsidRDefault="00253125" w:rsidP="00253125">
      <w:pPr>
        <w:spacing w:line="240" w:lineRule="auto"/>
        <w:ind w:left="360"/>
        <w:rPr>
          <w:rFonts w:ascii="Calibri" w:hAnsi="Calibri" w:cs="Calibri"/>
        </w:rPr>
      </w:pPr>
      <w:r w:rsidRPr="00253125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E0F8B" w:rsidRPr="001F13E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</w:t>
      </w:r>
      <w:r w:rsidR="008E0F8B">
        <w:rPr>
          <w:rFonts w:ascii="Calibri" w:hAnsi="Calibri" w:cs="Calibri"/>
        </w:rPr>
        <w:t>_</w:t>
      </w:r>
    </w:p>
    <w:p w:rsidR="00253125" w:rsidRDefault="00253125" w:rsidP="00253125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Describe 2 measures available to control the spread of STIs and  comment on their effectiveness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(4 marks)</w:t>
      </w:r>
    </w:p>
    <w:p w:rsidR="00253125" w:rsidRDefault="00253125" w:rsidP="00253125">
      <w:pPr>
        <w:spacing w:line="240" w:lineRule="auto"/>
        <w:ind w:left="360"/>
        <w:rPr>
          <w:rFonts w:ascii="Calibri" w:hAnsi="Calibri" w:cs="Calibri"/>
        </w:rPr>
      </w:pPr>
      <w:r w:rsidRPr="00253125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E0F8B" w:rsidRPr="001F13E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</w:t>
      </w:r>
      <w:r w:rsidR="008E0F8B">
        <w:rPr>
          <w:rFonts w:ascii="Calibri" w:hAnsi="Calibri" w:cs="Calibri"/>
        </w:rPr>
        <w:t>_</w:t>
      </w:r>
      <w:r w:rsidR="008E0F8B" w:rsidRPr="001F13E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</w:t>
      </w:r>
      <w:r w:rsidR="008E0F8B">
        <w:rPr>
          <w:rFonts w:ascii="Calibri" w:hAnsi="Calibri" w:cs="Calibri"/>
        </w:rPr>
        <w:t>_</w:t>
      </w:r>
    </w:p>
    <w:p w:rsidR="008E0F8B" w:rsidRDefault="008E0F8B" w:rsidP="00253125">
      <w:pPr>
        <w:spacing w:line="240" w:lineRule="auto"/>
        <w:ind w:left="360"/>
        <w:rPr>
          <w:rFonts w:ascii="Calibri" w:hAnsi="Calibri" w:cs="Calibri"/>
        </w:rPr>
      </w:pPr>
    </w:p>
    <w:p w:rsidR="008E0F8B" w:rsidRDefault="008E0F8B" w:rsidP="008E0F8B">
      <w:pPr>
        <w:spacing w:line="240" w:lineRule="auto"/>
        <w:rPr>
          <w:rFonts w:ascii="Calibri" w:hAnsi="Calibri" w:cs="Calibri"/>
        </w:rPr>
      </w:pPr>
    </w:p>
    <w:p w:rsidR="008E0F8B" w:rsidRDefault="008E0F8B" w:rsidP="008E0F8B">
      <w:pPr>
        <w:spacing w:line="240" w:lineRule="auto"/>
        <w:rPr>
          <w:rFonts w:ascii="Calibri" w:hAnsi="Calibri" w:cs="Calibri"/>
        </w:rPr>
      </w:pPr>
    </w:p>
    <w:p w:rsidR="00253125" w:rsidRDefault="00253125" w:rsidP="00253125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Complete the following table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(</w:t>
      </w:r>
      <w:r w:rsidR="008E441F">
        <w:rPr>
          <w:rFonts w:ascii="Calibri" w:hAnsi="Calibri" w:cs="Calibri"/>
        </w:rPr>
        <w:t>12</w:t>
      </w:r>
      <w:r>
        <w:rPr>
          <w:rFonts w:ascii="Calibri" w:hAnsi="Calibri" w:cs="Calibri"/>
        </w:rPr>
        <w:t xml:space="preserve"> marks) </w:t>
      </w:r>
    </w:p>
    <w:p w:rsidR="008E441F" w:rsidRDefault="008E441F" w:rsidP="008E441F">
      <w:pPr>
        <w:pStyle w:val="ListParagraph"/>
        <w:spacing w:line="240" w:lineRule="auto"/>
        <w:rPr>
          <w:rFonts w:ascii="Calibri" w:hAnsi="Calibri" w:cs="Calibr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E441F" w:rsidTr="008E441F">
        <w:tc>
          <w:tcPr>
            <w:tcW w:w="2130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Reproductive technology </w:t>
            </w:r>
          </w:p>
        </w:tc>
        <w:tc>
          <w:tcPr>
            <w:tcW w:w="2130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Overview </w:t>
            </w:r>
          </w:p>
        </w:tc>
        <w:tc>
          <w:tcPr>
            <w:tcW w:w="2131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Advantages </w:t>
            </w:r>
          </w:p>
        </w:tc>
        <w:tc>
          <w:tcPr>
            <w:tcW w:w="2131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Disadvantages </w:t>
            </w:r>
          </w:p>
        </w:tc>
      </w:tr>
      <w:tr w:rsidR="008E441F" w:rsidTr="008E441F">
        <w:tc>
          <w:tcPr>
            <w:tcW w:w="2130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 vitro fertilisation-embryo transfer (IVF-ET)</w:t>
            </w:r>
          </w:p>
        </w:tc>
        <w:tc>
          <w:tcPr>
            <w:tcW w:w="2130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  <w:tc>
          <w:tcPr>
            <w:tcW w:w="2131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  <w:tc>
          <w:tcPr>
            <w:tcW w:w="2131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</w:tr>
      <w:tr w:rsidR="008E441F" w:rsidTr="008E441F">
        <w:tc>
          <w:tcPr>
            <w:tcW w:w="2130" w:type="dxa"/>
          </w:tcPr>
          <w:p w:rsidR="008E441F" w:rsidRPr="008E441F" w:rsidRDefault="008E441F" w:rsidP="008E441F">
            <w:pPr>
              <w:rPr>
                <w:rFonts w:ascii="Calibri" w:hAnsi="Calibri" w:cs="Calibri"/>
              </w:rPr>
            </w:pPr>
            <w:r w:rsidRPr="008E441F">
              <w:rPr>
                <w:rFonts w:ascii="Calibri" w:hAnsi="Calibri" w:cs="Calibri"/>
              </w:rPr>
              <w:t xml:space="preserve">Gamete intrafallopian transfer (GIFT): </w:t>
            </w: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  <w:tc>
          <w:tcPr>
            <w:tcW w:w="2130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  <w:tc>
          <w:tcPr>
            <w:tcW w:w="2131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  <w:tc>
          <w:tcPr>
            <w:tcW w:w="2131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</w:tr>
      <w:tr w:rsidR="008E441F" w:rsidTr="008E441F">
        <w:tc>
          <w:tcPr>
            <w:tcW w:w="2130" w:type="dxa"/>
          </w:tcPr>
          <w:p w:rsidR="008E441F" w:rsidRPr="008E441F" w:rsidRDefault="008E441F" w:rsidP="008E441F">
            <w:pPr>
              <w:rPr>
                <w:rFonts w:ascii="Calibri" w:hAnsi="Calibri" w:cs="Calibri"/>
              </w:rPr>
            </w:pPr>
            <w:r w:rsidRPr="008E441F">
              <w:rPr>
                <w:rFonts w:ascii="Calibri" w:hAnsi="Calibri" w:cs="Calibri"/>
              </w:rPr>
              <w:t xml:space="preserve">Zygote intrafallopian transfer (ZIFT): </w:t>
            </w:r>
          </w:p>
          <w:p w:rsidR="008E441F" w:rsidRDefault="008E441F" w:rsidP="008E441F">
            <w:pPr>
              <w:pStyle w:val="ListParagraph"/>
              <w:ind w:left="0" w:firstLine="720"/>
              <w:rPr>
                <w:rFonts w:ascii="Calibri" w:hAnsi="Calibri" w:cs="Calibri"/>
              </w:rPr>
            </w:pPr>
          </w:p>
        </w:tc>
        <w:tc>
          <w:tcPr>
            <w:tcW w:w="2130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  <w:tc>
          <w:tcPr>
            <w:tcW w:w="2131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  <w:tc>
          <w:tcPr>
            <w:tcW w:w="2131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</w:tr>
      <w:tr w:rsidR="008E441F" w:rsidTr="008E441F">
        <w:tc>
          <w:tcPr>
            <w:tcW w:w="2130" w:type="dxa"/>
          </w:tcPr>
          <w:p w:rsidR="008E441F" w:rsidRPr="008E441F" w:rsidRDefault="008E441F" w:rsidP="008E441F">
            <w:pPr>
              <w:rPr>
                <w:rFonts w:ascii="Calibri" w:hAnsi="Calibri" w:cs="Calibri"/>
              </w:rPr>
            </w:pPr>
            <w:r w:rsidRPr="008E441F">
              <w:rPr>
                <w:rFonts w:ascii="Calibri" w:hAnsi="Calibri" w:cs="Calibri"/>
              </w:rPr>
              <w:t xml:space="preserve">Frozen embryo transfer (FET): </w:t>
            </w:r>
          </w:p>
          <w:p w:rsidR="008E441F" w:rsidRDefault="008E441F" w:rsidP="008E441F">
            <w:pPr>
              <w:pStyle w:val="ListParagraph"/>
              <w:ind w:left="0" w:firstLine="720"/>
              <w:rPr>
                <w:rFonts w:ascii="Calibri" w:hAnsi="Calibri" w:cs="Calibri"/>
              </w:rPr>
            </w:pPr>
          </w:p>
        </w:tc>
        <w:tc>
          <w:tcPr>
            <w:tcW w:w="2130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0F8B" w:rsidRDefault="008E0F8B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  <w:tc>
          <w:tcPr>
            <w:tcW w:w="2131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  <w:tc>
          <w:tcPr>
            <w:tcW w:w="2131" w:type="dxa"/>
          </w:tcPr>
          <w:p w:rsidR="008E441F" w:rsidRDefault="008E441F" w:rsidP="00253125">
            <w:pPr>
              <w:pStyle w:val="ListParagraph"/>
              <w:ind w:left="0"/>
              <w:rPr>
                <w:rFonts w:ascii="Calibri" w:hAnsi="Calibri" w:cs="Calibri"/>
              </w:rPr>
            </w:pPr>
          </w:p>
        </w:tc>
      </w:tr>
    </w:tbl>
    <w:p w:rsidR="005524FB" w:rsidRDefault="005524FB" w:rsidP="005524FB">
      <w:pPr>
        <w:spacing w:line="240" w:lineRule="auto"/>
        <w:rPr>
          <w:rFonts w:ascii="Calibri" w:hAnsi="Calibri" w:cs="Calibri"/>
        </w:rPr>
      </w:pPr>
    </w:p>
    <w:p w:rsidR="008E0F8B" w:rsidRDefault="008E0F8B" w:rsidP="005524FB">
      <w:pPr>
        <w:spacing w:line="240" w:lineRule="auto"/>
        <w:rPr>
          <w:rFonts w:ascii="Calibri" w:hAnsi="Calibri" w:cs="Calibri"/>
          <w:b/>
        </w:rPr>
      </w:pPr>
    </w:p>
    <w:p w:rsidR="008E0F8B" w:rsidRDefault="008E0F8B" w:rsidP="005524FB">
      <w:pPr>
        <w:spacing w:line="240" w:lineRule="auto"/>
        <w:rPr>
          <w:rFonts w:ascii="Calibri" w:hAnsi="Calibri" w:cs="Calibri"/>
          <w:b/>
        </w:rPr>
      </w:pPr>
    </w:p>
    <w:p w:rsidR="008E0F8B" w:rsidRDefault="008E0F8B" w:rsidP="005524FB">
      <w:pPr>
        <w:spacing w:line="240" w:lineRule="auto"/>
        <w:rPr>
          <w:rFonts w:ascii="Calibri" w:hAnsi="Calibri" w:cs="Calibri"/>
          <w:b/>
        </w:rPr>
      </w:pPr>
    </w:p>
    <w:p w:rsidR="005524FB" w:rsidRPr="008E441F" w:rsidRDefault="005524FB" w:rsidP="005524FB">
      <w:pPr>
        <w:spacing w:line="240" w:lineRule="auto"/>
        <w:rPr>
          <w:rFonts w:ascii="Calibri" w:hAnsi="Calibri" w:cs="Calibri"/>
          <w:b/>
        </w:rPr>
      </w:pPr>
      <w:r w:rsidRPr="008E441F">
        <w:rPr>
          <w:rFonts w:ascii="Calibri" w:hAnsi="Calibri" w:cs="Calibri"/>
          <w:b/>
        </w:rPr>
        <w:lastRenderedPageBreak/>
        <w:t xml:space="preserve">Extended Answer </w:t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</w:r>
      <w:r w:rsidRPr="008E441F">
        <w:rPr>
          <w:rFonts w:ascii="Calibri" w:hAnsi="Calibri" w:cs="Calibri"/>
          <w:b/>
        </w:rPr>
        <w:tab/>
        <w:t xml:space="preserve">(10 marks) </w:t>
      </w:r>
    </w:p>
    <w:p w:rsidR="005524FB" w:rsidRPr="008E441F" w:rsidRDefault="005524FB" w:rsidP="008E441F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8E441F">
        <w:rPr>
          <w:rFonts w:ascii="Calibri" w:hAnsi="Calibri" w:cs="Calibri"/>
        </w:rPr>
        <w:t xml:space="preserve">Describe what occurs during each of the following stages of a syphilis infection </w:t>
      </w:r>
    </w:p>
    <w:p w:rsidR="005524FB" w:rsidRDefault="005524FB" w:rsidP="005524FB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Primary stage </w:t>
      </w:r>
    </w:p>
    <w:p w:rsidR="005524FB" w:rsidRDefault="005524FB" w:rsidP="005524FB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Secondary stage </w:t>
      </w:r>
    </w:p>
    <w:p w:rsidR="005524FB" w:rsidRDefault="005524FB" w:rsidP="005524FB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Latent stage </w:t>
      </w:r>
    </w:p>
    <w:p w:rsidR="005524FB" w:rsidRDefault="005524FB" w:rsidP="005524FB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Tertiary stage </w:t>
      </w:r>
    </w:p>
    <w:p w:rsidR="005524FB" w:rsidRPr="005524FB" w:rsidRDefault="005524FB" w:rsidP="008E441F">
      <w:pPr>
        <w:spacing w:line="240" w:lineRule="auto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E441F">
        <w:rPr>
          <w:rFonts w:ascii="Calibri" w:hAnsi="Calibri" w:cs="Calibri"/>
        </w:rPr>
        <w:t>________________________</w:t>
      </w:r>
      <w:r>
        <w:rPr>
          <w:rFonts w:ascii="Calibri" w:hAnsi="Calibri" w:cs="Calibri"/>
        </w:rPr>
        <w:t>____</w:t>
      </w:r>
      <w:r w:rsidR="008E0F8B" w:rsidRPr="001F13E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</w:t>
      </w:r>
      <w:r w:rsidR="008E0F8B">
        <w:rPr>
          <w:rFonts w:ascii="Calibri" w:hAnsi="Calibri" w:cs="Calibri"/>
        </w:rPr>
        <w:t>_</w:t>
      </w:r>
      <w:r w:rsidR="008E0F8B" w:rsidRPr="001F13E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</w:t>
      </w:r>
      <w:r w:rsidR="008E0F8B">
        <w:rPr>
          <w:rFonts w:ascii="Calibri" w:hAnsi="Calibri" w:cs="Calibri"/>
        </w:rPr>
        <w:t>_</w:t>
      </w:r>
      <w:r w:rsidR="008E0F8B" w:rsidRPr="001F13E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</w:t>
      </w:r>
      <w:r w:rsidR="008E0F8B">
        <w:rPr>
          <w:rFonts w:ascii="Calibri" w:hAnsi="Calibri" w:cs="Calibri"/>
        </w:rPr>
        <w:t>_</w:t>
      </w:r>
      <w:r w:rsidR="008E0F8B" w:rsidRPr="001F13E3">
        <w:rPr>
          <w:rFonts w:ascii="Calibri" w:hAnsi="Calibri" w:cs="Calibri"/>
        </w:rPr>
        <w:t>_____________________________________________________________________________________________________________________________________________________________</w:t>
      </w:r>
      <w:r w:rsidR="008E0F8B">
        <w:rPr>
          <w:rFonts w:ascii="Calibri" w:hAnsi="Calibri" w:cs="Calibri"/>
        </w:rPr>
        <w:t>_</w:t>
      </w:r>
      <w:r w:rsidR="008E0F8B" w:rsidRPr="001F13E3">
        <w:rPr>
          <w:rFonts w:ascii="Calibri" w:hAnsi="Calibri" w:cs="Calibri"/>
        </w:rPr>
        <w:t>______________________________________________________________________________________________________________________</w:t>
      </w:r>
      <w:bookmarkStart w:id="0" w:name="_GoBack"/>
      <w:bookmarkEnd w:id="0"/>
    </w:p>
    <w:p w:rsidR="005524FB" w:rsidRPr="005524FB" w:rsidRDefault="005524FB" w:rsidP="005524FB">
      <w:pPr>
        <w:spacing w:line="240" w:lineRule="auto"/>
        <w:rPr>
          <w:rFonts w:ascii="Calibri" w:hAnsi="Calibri" w:cs="Calibri"/>
        </w:rPr>
      </w:pPr>
    </w:p>
    <w:p w:rsidR="00195F32" w:rsidRDefault="00195F32"/>
    <w:sectPr w:rsidR="00195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02272"/>
    <w:multiLevelType w:val="hybridMultilevel"/>
    <w:tmpl w:val="51CEBFE8"/>
    <w:lvl w:ilvl="0" w:tplc="347288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CC3E9B"/>
    <w:multiLevelType w:val="hybridMultilevel"/>
    <w:tmpl w:val="06880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1E7186"/>
    <w:multiLevelType w:val="hybridMultilevel"/>
    <w:tmpl w:val="7B1A3596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9E52C1"/>
    <w:multiLevelType w:val="hybridMultilevel"/>
    <w:tmpl w:val="6E8A313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24FB"/>
    <w:rsid w:val="00195F32"/>
    <w:rsid w:val="001F13E3"/>
    <w:rsid w:val="00253125"/>
    <w:rsid w:val="005524FB"/>
    <w:rsid w:val="005B0930"/>
    <w:rsid w:val="008E0F8B"/>
    <w:rsid w:val="008E441F"/>
    <w:rsid w:val="00D3718F"/>
    <w:rsid w:val="00F0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4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24FB"/>
    <w:pPr>
      <w:ind w:left="720"/>
      <w:contextualSpacing/>
    </w:pPr>
  </w:style>
  <w:style w:type="table" w:styleId="TableGrid">
    <w:name w:val="Table Grid"/>
    <w:basedOn w:val="TableNormal"/>
    <w:uiPriority w:val="59"/>
    <w:rsid w:val="008E4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4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24FB"/>
    <w:pPr>
      <w:ind w:left="720"/>
      <w:contextualSpacing/>
    </w:pPr>
  </w:style>
  <w:style w:type="table" w:styleId="TableGrid">
    <w:name w:val="Table Grid"/>
    <w:basedOn w:val="TableNormal"/>
    <w:uiPriority w:val="59"/>
    <w:rsid w:val="008E4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08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9AE41D9F</Template>
  <TotalTime>66</TotalTime>
  <Pages>5</Pages>
  <Words>1381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3</cp:revision>
  <dcterms:created xsi:type="dcterms:W3CDTF">2018-11-05T02:06:00Z</dcterms:created>
  <dcterms:modified xsi:type="dcterms:W3CDTF">2018-11-05T23:35:00Z</dcterms:modified>
</cp:coreProperties>
</file>