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1A88" w:rsidRPr="00754A5E" w:rsidRDefault="00041A88" w:rsidP="00041A88">
      <w:pPr>
        <w:spacing w:line="240" w:lineRule="auto"/>
        <w:rPr>
          <w:rFonts w:cs="Calibri"/>
          <w:b/>
        </w:rPr>
      </w:pPr>
      <w:r w:rsidRPr="00754A5E">
        <w:rPr>
          <w:b/>
          <w:noProof/>
          <w:lang w:eastAsia="en-AU"/>
        </w:rPr>
        <w:drawing>
          <wp:anchor distT="0" distB="0" distL="114300" distR="114300" simplePos="0" relativeHeight="251659264" behindDoc="1" locked="0" layoutInCell="1" allowOverlap="1" wp14:anchorId="373C2289" wp14:editId="1905A6DB">
            <wp:simplePos x="0" y="0"/>
            <wp:positionH relativeFrom="column">
              <wp:posOffset>4899660</wp:posOffset>
            </wp:positionH>
            <wp:positionV relativeFrom="paragraph">
              <wp:posOffset>-381000</wp:posOffset>
            </wp:positionV>
            <wp:extent cx="1098550" cy="914400"/>
            <wp:effectExtent l="0" t="0" r="6350" b="0"/>
            <wp:wrapTight wrapText="bothSides">
              <wp:wrapPolygon edited="0">
                <wp:start x="0" y="0"/>
                <wp:lineTo x="0" y="21150"/>
                <wp:lineTo x="21350" y="21150"/>
                <wp:lineTo x="21350" y="0"/>
                <wp:lineTo x="0" y="0"/>
              </wp:wrapPolygon>
            </wp:wrapTight>
            <wp:docPr id="1" name="Picture 1" descr="Image result for gilmore colleg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gilmore college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55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54A5E">
        <w:rPr>
          <w:rFonts w:cs="Calibri"/>
          <w:b/>
        </w:rPr>
        <w:t xml:space="preserve">Human Biology – General Year 12 </w:t>
      </w:r>
      <w:r w:rsidRPr="00754A5E">
        <w:rPr>
          <w:rFonts w:cs="Calibri"/>
          <w:b/>
        </w:rPr>
        <w:tab/>
        <w:t>Task 2 – Unit 3</w:t>
      </w:r>
    </w:p>
    <w:p w:rsidR="00041A88" w:rsidRPr="00754A5E" w:rsidRDefault="00041A88" w:rsidP="00041A88">
      <w:pPr>
        <w:spacing w:line="240" w:lineRule="auto"/>
        <w:rPr>
          <w:rFonts w:cs="Calibri"/>
          <w:b/>
        </w:rPr>
      </w:pPr>
      <w:r w:rsidRPr="00754A5E">
        <w:rPr>
          <w:rFonts w:cs="Calibri"/>
          <w:b/>
        </w:rPr>
        <w:t>Name: _________________________________</w:t>
      </w:r>
    </w:p>
    <w:p w:rsidR="00041A88" w:rsidRPr="00754A5E" w:rsidRDefault="00041A88" w:rsidP="00041A88">
      <w:pPr>
        <w:spacing w:line="240" w:lineRule="auto"/>
        <w:rPr>
          <w:rFonts w:cs="Calibri"/>
          <w:b/>
        </w:rPr>
      </w:pPr>
      <w:r w:rsidRPr="00754A5E">
        <w:rPr>
          <w:rFonts w:cs="Calibri"/>
          <w:b/>
        </w:rPr>
        <w:t xml:space="preserve">Assessment type: Science Inquiry (Practical)   </w:t>
      </w:r>
    </w:p>
    <w:p w:rsidR="00041A88" w:rsidRPr="002D6D8B" w:rsidRDefault="00041A88" w:rsidP="00041A88">
      <w:pPr>
        <w:spacing w:line="240" w:lineRule="auto"/>
        <w:rPr>
          <w:rFonts w:cs="Calibri"/>
          <w:b/>
        </w:rPr>
      </w:pPr>
      <w:r w:rsidRPr="002D6D8B">
        <w:rPr>
          <w:rFonts w:cs="Calibri"/>
          <w:b/>
        </w:rPr>
        <w:t>Conditions:</w:t>
      </w:r>
      <w:r w:rsidRPr="002D6D8B">
        <w:rPr>
          <w:rFonts w:cs="Calibri"/>
          <w:b/>
        </w:rPr>
        <w:tab/>
      </w:r>
      <w:r w:rsidRPr="002D6D8B">
        <w:rPr>
          <w:rFonts w:cs="Calibri"/>
          <w:b/>
        </w:rPr>
        <w:tab/>
      </w:r>
      <w:r w:rsidRPr="002D6D8B">
        <w:rPr>
          <w:rFonts w:cs="Calibri"/>
          <w:b/>
        </w:rPr>
        <w:tab/>
      </w:r>
      <w:r w:rsidRPr="002D6D8B">
        <w:rPr>
          <w:rFonts w:cs="Calibri"/>
          <w:b/>
        </w:rPr>
        <w:tab/>
      </w:r>
      <w:r w:rsidRPr="002D6D8B">
        <w:rPr>
          <w:rFonts w:cs="Calibri"/>
          <w:b/>
        </w:rPr>
        <w:tab/>
      </w:r>
      <w:r w:rsidRPr="002D6D8B">
        <w:rPr>
          <w:rFonts w:cs="Calibri"/>
          <w:b/>
        </w:rPr>
        <w:tab/>
      </w:r>
      <w:r w:rsidRPr="002D6D8B">
        <w:rPr>
          <w:rFonts w:cs="Calibri"/>
          <w:b/>
        </w:rPr>
        <w:tab/>
        <w:t>---------</w:t>
      </w:r>
      <w:r w:rsidR="002D6D8B" w:rsidRPr="002D6D8B">
        <w:rPr>
          <w:rFonts w:cs="Calibri"/>
          <w:b/>
        </w:rPr>
        <w:t>----/22</w:t>
      </w:r>
      <w:r w:rsidRPr="002D6D8B">
        <w:rPr>
          <w:rFonts w:cs="Calibri"/>
          <w:b/>
        </w:rPr>
        <w:t xml:space="preserve">   = ------------------------</w:t>
      </w:r>
    </w:p>
    <w:p w:rsidR="00041A88" w:rsidRPr="002D6D8B" w:rsidRDefault="00041A88" w:rsidP="00041A88">
      <w:pPr>
        <w:spacing w:line="240" w:lineRule="auto"/>
        <w:rPr>
          <w:rFonts w:cs="Calibri"/>
          <w:b/>
        </w:rPr>
      </w:pPr>
      <w:r w:rsidRPr="002D6D8B">
        <w:rPr>
          <w:rFonts w:cs="Calibri"/>
          <w:b/>
        </w:rPr>
        <w:t>Period allowed for completion of the task:</w:t>
      </w:r>
    </w:p>
    <w:p w:rsidR="00041A88" w:rsidRPr="002D6D8B" w:rsidRDefault="00041A88" w:rsidP="00041A88">
      <w:pPr>
        <w:numPr>
          <w:ilvl w:val="0"/>
          <w:numId w:val="1"/>
        </w:numPr>
        <w:spacing w:line="240" w:lineRule="auto"/>
        <w:rPr>
          <w:rFonts w:cs="Calibri"/>
          <w:b/>
        </w:rPr>
      </w:pPr>
      <w:r w:rsidRPr="002D6D8B">
        <w:rPr>
          <w:rFonts w:cs="Calibri"/>
          <w:b/>
        </w:rPr>
        <w:t>Tuesday the 5</w:t>
      </w:r>
      <w:r w:rsidRPr="002D6D8B">
        <w:rPr>
          <w:rFonts w:cs="Calibri"/>
          <w:b/>
          <w:vertAlign w:val="superscript"/>
        </w:rPr>
        <w:t>th</w:t>
      </w:r>
      <w:r w:rsidRPr="002D6D8B">
        <w:rPr>
          <w:rFonts w:cs="Calibri"/>
          <w:b/>
        </w:rPr>
        <w:t xml:space="preserve"> of March </w:t>
      </w:r>
    </w:p>
    <w:p w:rsidR="00041A88" w:rsidRPr="002D6D8B" w:rsidRDefault="00041A88" w:rsidP="00041A88">
      <w:pPr>
        <w:spacing w:line="240" w:lineRule="auto"/>
        <w:rPr>
          <w:rFonts w:cs="Calibri"/>
          <w:b/>
        </w:rPr>
      </w:pPr>
      <w:r w:rsidRPr="002D6D8B">
        <w:rPr>
          <w:rFonts w:cs="Calibri"/>
          <w:b/>
        </w:rPr>
        <w:t xml:space="preserve">Task weighting: 8% of the school mark for Units 3 and 4 </w:t>
      </w:r>
    </w:p>
    <w:p w:rsidR="00041A88" w:rsidRPr="00754A5E" w:rsidRDefault="00041A88" w:rsidP="00041A88">
      <w:pPr>
        <w:pBdr>
          <w:bottom w:val="single" w:sz="6" w:space="1" w:color="auto"/>
        </w:pBdr>
        <w:spacing w:line="240" w:lineRule="auto"/>
        <w:rPr>
          <w:rFonts w:cs="Calibri"/>
          <w:b/>
        </w:rPr>
      </w:pPr>
      <w:r w:rsidRPr="002D6D8B">
        <w:rPr>
          <w:rFonts w:cs="Calibri"/>
          <w:b/>
        </w:rPr>
        <w:t xml:space="preserve">Task 2: Science Inquiry (Practical): Chicken Wing Dissection </w:t>
      </w:r>
      <w:r w:rsidRPr="002D6D8B">
        <w:rPr>
          <w:rFonts w:cs="Calibri"/>
          <w:b/>
        </w:rPr>
        <w:tab/>
      </w:r>
      <w:r w:rsidRPr="002D6D8B">
        <w:rPr>
          <w:rFonts w:cs="Calibri"/>
          <w:b/>
        </w:rPr>
        <w:tab/>
      </w:r>
      <w:r w:rsidRPr="002D6D8B">
        <w:rPr>
          <w:rFonts w:cs="Calibri"/>
          <w:b/>
        </w:rPr>
        <w:tab/>
      </w:r>
      <w:r w:rsidRPr="002D6D8B">
        <w:rPr>
          <w:rFonts w:cs="Calibri"/>
          <w:b/>
        </w:rPr>
        <w:tab/>
        <w:t>(</w:t>
      </w:r>
      <w:r w:rsidR="002D6D8B" w:rsidRPr="002D6D8B">
        <w:rPr>
          <w:rFonts w:cs="Calibri"/>
          <w:b/>
        </w:rPr>
        <w:t>22</w:t>
      </w:r>
      <w:r w:rsidRPr="002D6D8B">
        <w:rPr>
          <w:rFonts w:cs="Calibri"/>
          <w:b/>
        </w:rPr>
        <w:t xml:space="preserve"> marks)</w:t>
      </w:r>
    </w:p>
    <w:p w:rsidR="00041A88" w:rsidRPr="00754A5E" w:rsidRDefault="00041A88" w:rsidP="00041A8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u w:val="single"/>
          <w:lang w:eastAsia="en-AU"/>
        </w:rPr>
      </w:pPr>
      <w:r w:rsidRPr="00754A5E">
        <w:rPr>
          <w:rFonts w:eastAsia="Times New Roman" w:cs="Times New Roman"/>
          <w:b/>
          <w:bCs/>
          <w:u w:val="single"/>
          <w:lang w:eastAsia="en-AU"/>
        </w:rPr>
        <w:t xml:space="preserve">To be read before the practical: </w:t>
      </w:r>
    </w:p>
    <w:p w:rsidR="00041A88" w:rsidRPr="00041A88" w:rsidRDefault="00041A88" w:rsidP="00041A88">
      <w:pPr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  <w:r w:rsidRPr="00754A5E">
        <w:rPr>
          <w:rFonts w:eastAsia="Times New Roman" w:cs="Times New Roman"/>
          <w:b/>
          <w:bCs/>
          <w:lang w:eastAsia="en-AU"/>
        </w:rPr>
        <w:t>Safety precautions:</w:t>
      </w:r>
    </w:p>
    <w:p w:rsidR="00041A88" w:rsidRPr="00041A88" w:rsidRDefault="00041A88" w:rsidP="00041A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  <w:r w:rsidRPr="00041A88">
        <w:rPr>
          <w:rFonts w:eastAsia="Times New Roman" w:cs="Times New Roman"/>
          <w:lang w:eastAsia="en-AU"/>
        </w:rPr>
        <w:t>Since you will be handling raw chicken, which may have germs on the surface, please wash your hands with soap and water before and after this procedure.</w:t>
      </w:r>
    </w:p>
    <w:p w:rsidR="00041A88" w:rsidRPr="00041A88" w:rsidRDefault="00041A88" w:rsidP="00041A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  <w:r w:rsidRPr="00041A88">
        <w:rPr>
          <w:rFonts w:eastAsia="Times New Roman" w:cs="Times New Roman"/>
          <w:lang w:eastAsia="en-AU"/>
        </w:rPr>
        <w:t>You may use rubber gloves if desired, or bare hands if you prefer.</w:t>
      </w:r>
    </w:p>
    <w:p w:rsidR="00041A88" w:rsidRPr="00041A88" w:rsidRDefault="00041A88" w:rsidP="00041A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  <w:r w:rsidRPr="00041A88">
        <w:rPr>
          <w:rFonts w:eastAsia="Times New Roman" w:cs="Times New Roman"/>
          <w:lang w:eastAsia="en-AU"/>
        </w:rPr>
        <w:t>To reduce the chance of jabbing or cutting yourself, the only tools you will need are scissors and tweezers.</w:t>
      </w:r>
    </w:p>
    <w:p w:rsidR="00041A88" w:rsidRPr="00041A88" w:rsidRDefault="00041A88" w:rsidP="00041A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  <w:r w:rsidRPr="00041A88">
        <w:rPr>
          <w:rFonts w:eastAsia="Times New Roman" w:cs="Times New Roman"/>
          <w:lang w:eastAsia="en-AU"/>
        </w:rPr>
        <w:t>Wash all equipment in hot soapy water when done.</w:t>
      </w:r>
    </w:p>
    <w:p w:rsidR="00041A88" w:rsidRPr="00754A5E" w:rsidRDefault="00041A88" w:rsidP="00041A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  <w:r w:rsidRPr="00041A88">
        <w:rPr>
          <w:rFonts w:eastAsia="Times New Roman" w:cs="Times New Roman"/>
          <w:lang w:eastAsia="en-AU"/>
        </w:rPr>
        <w:t>Discard the chicken wing and parts at the end of this exercise.</w:t>
      </w:r>
    </w:p>
    <w:p w:rsidR="00041A88" w:rsidRPr="00041A88" w:rsidRDefault="00041A88" w:rsidP="00041A88">
      <w:pPr>
        <w:spacing w:before="100" w:beforeAutospacing="1" w:after="100" w:afterAutospacing="1" w:line="240" w:lineRule="auto"/>
        <w:rPr>
          <w:rFonts w:eastAsia="Times New Roman" w:cs="Times New Roman"/>
          <w:b/>
          <w:u w:val="single"/>
          <w:lang w:eastAsia="en-AU"/>
        </w:rPr>
      </w:pPr>
      <w:r w:rsidRPr="00754A5E">
        <w:rPr>
          <w:rFonts w:eastAsia="Times New Roman" w:cs="Times New Roman"/>
          <w:b/>
          <w:u w:val="single"/>
          <w:lang w:eastAsia="en-AU"/>
        </w:rPr>
        <w:t xml:space="preserve">The practical: </w:t>
      </w:r>
    </w:p>
    <w:p w:rsidR="00041A88" w:rsidRPr="00041A88" w:rsidRDefault="00041A88" w:rsidP="00041A88">
      <w:pPr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  <w:r w:rsidRPr="00754A5E">
        <w:rPr>
          <w:rFonts w:eastAsia="Times New Roman" w:cs="Times New Roman"/>
          <w:b/>
          <w:bCs/>
          <w:lang w:eastAsia="en-AU"/>
        </w:rPr>
        <w:t>Step One: Examine the intact win</w:t>
      </w:r>
      <w:bookmarkStart w:id="0" w:name="_GoBack"/>
      <w:bookmarkEnd w:id="0"/>
      <w:r w:rsidRPr="00754A5E">
        <w:rPr>
          <w:rFonts w:eastAsia="Times New Roman" w:cs="Times New Roman"/>
          <w:b/>
          <w:bCs/>
          <w:lang w:eastAsia="en-AU"/>
        </w:rPr>
        <w:t>g</w:t>
      </w:r>
    </w:p>
    <w:p w:rsidR="00041A88" w:rsidRPr="00041A88" w:rsidRDefault="00041A88" w:rsidP="00041A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  <w:r w:rsidRPr="00041A88">
        <w:rPr>
          <w:rFonts w:eastAsia="Times New Roman" w:cs="Times New Roman"/>
          <w:lang w:eastAsia="en-AU"/>
        </w:rPr>
        <w:t>Holding the wing at the shoulder and wing tip, fully extend the wing.</w:t>
      </w:r>
    </w:p>
    <w:p w:rsidR="00041A88" w:rsidRPr="00041A88" w:rsidRDefault="00041A88" w:rsidP="00041A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  <w:r w:rsidRPr="00041A88">
        <w:rPr>
          <w:rFonts w:eastAsia="Times New Roman" w:cs="Times New Roman"/>
          <w:lang w:eastAsia="en-AU"/>
        </w:rPr>
        <w:t>Note the locations of the joints where the wing bends.</w:t>
      </w:r>
    </w:p>
    <w:p w:rsidR="00041A88" w:rsidRPr="00041A88" w:rsidRDefault="00041A88" w:rsidP="00041A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  <w:r w:rsidRPr="00041A88">
        <w:rPr>
          <w:rFonts w:eastAsia="Times New Roman" w:cs="Times New Roman"/>
          <w:lang w:eastAsia="en-AU"/>
        </w:rPr>
        <w:t>Note the directions in which the joints bend.</w:t>
      </w:r>
    </w:p>
    <w:p w:rsidR="00041A88" w:rsidRPr="00041A88" w:rsidRDefault="00041A88" w:rsidP="00041A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  <w:r w:rsidRPr="00041A88">
        <w:rPr>
          <w:rFonts w:eastAsia="Times New Roman" w:cs="Times New Roman"/>
          <w:lang w:eastAsia="en-AU"/>
        </w:rPr>
        <w:t>Use your fingers to feel the bones and muscle bundles beneath the skin.</w:t>
      </w:r>
    </w:p>
    <w:p w:rsidR="00041A88" w:rsidRPr="00041A88" w:rsidRDefault="00041A88" w:rsidP="00041A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  <w:r w:rsidRPr="00754A5E">
        <w:rPr>
          <w:noProof/>
          <w:lang w:eastAsia="en-AU"/>
        </w:rPr>
        <w:drawing>
          <wp:anchor distT="0" distB="0" distL="114300" distR="114300" simplePos="0" relativeHeight="251660288" behindDoc="1" locked="0" layoutInCell="1" allowOverlap="1" wp14:anchorId="08DEE52C" wp14:editId="6A0A72A4">
            <wp:simplePos x="0" y="0"/>
            <wp:positionH relativeFrom="column">
              <wp:posOffset>525780</wp:posOffset>
            </wp:positionH>
            <wp:positionV relativeFrom="paragraph">
              <wp:posOffset>325755</wp:posOffset>
            </wp:positionV>
            <wp:extent cx="4091940" cy="2080895"/>
            <wp:effectExtent l="0" t="0" r="3810" b="0"/>
            <wp:wrapTight wrapText="bothSides">
              <wp:wrapPolygon edited="0">
                <wp:start x="0" y="0"/>
                <wp:lineTo x="0" y="21356"/>
                <wp:lineTo x="21520" y="21356"/>
                <wp:lineTo x="21520" y="0"/>
                <wp:lineTo x="0" y="0"/>
              </wp:wrapPolygon>
            </wp:wrapTight>
            <wp:docPr id="2" name="Picture 2" descr="chicken 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icken wi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208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41A88">
        <w:rPr>
          <w:rFonts w:eastAsia="Times New Roman" w:cs="Times New Roman"/>
          <w:lang w:eastAsia="en-AU"/>
        </w:rPr>
        <w:t>Note the locations where the feathers were inserted into the skin.</w:t>
      </w:r>
    </w:p>
    <w:p w:rsidR="00041A88" w:rsidRPr="00754A5E" w:rsidRDefault="00041A88"/>
    <w:p w:rsidR="00041A88" w:rsidRPr="00754A5E" w:rsidRDefault="00041A88"/>
    <w:p w:rsidR="00041A88" w:rsidRPr="00754A5E" w:rsidRDefault="00041A88"/>
    <w:p w:rsidR="00041A88" w:rsidRPr="00754A5E" w:rsidRDefault="00041A88"/>
    <w:p w:rsidR="00041A88" w:rsidRPr="00754A5E" w:rsidRDefault="00041A88"/>
    <w:p w:rsidR="00041A88" w:rsidRPr="00754A5E" w:rsidRDefault="00041A88"/>
    <w:p w:rsidR="00041A88" w:rsidRPr="00754A5E" w:rsidRDefault="00041A88"/>
    <w:p w:rsidR="00041A88" w:rsidRPr="00754A5E" w:rsidRDefault="00041A88">
      <w:r w:rsidRPr="00754A5E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DCFD7B" wp14:editId="11F533D9">
                <wp:simplePos x="0" y="0"/>
                <wp:positionH relativeFrom="column">
                  <wp:posOffset>45720</wp:posOffset>
                </wp:positionH>
                <wp:positionV relativeFrom="paragraph">
                  <wp:posOffset>100330</wp:posOffset>
                </wp:positionV>
                <wp:extent cx="5273040" cy="1403985"/>
                <wp:effectExtent l="0" t="0" r="3810" b="889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304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1A88" w:rsidRDefault="00041A88">
                            <w:r w:rsidRPr="00041A88">
                              <w:rPr>
                                <w:u w:val="single"/>
                              </w:rPr>
                              <w:t xml:space="preserve">Image 1: </w:t>
                            </w:r>
                            <w:r>
                              <w:rPr>
                                <w:u w:val="single"/>
                              </w:rPr>
                              <w:t>A</w:t>
                            </w:r>
                            <w:r w:rsidRPr="00041A88">
                              <w:rPr>
                                <w:u w:val="single"/>
                              </w:rPr>
                              <w:t xml:space="preserve"> chicken wing</w:t>
                            </w:r>
                            <w:r>
                              <w:t xml:space="preserve">. Image taken from </w:t>
                            </w:r>
                            <w:r w:rsidRPr="00041A88">
                              <w:t>http://www2.nau.edu/lrm22/lessons/chicken_wing/wing.html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.6pt;margin-top:7.9pt;width:415.2pt;height:110.55pt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" stroked="f">
                <v:textbox style="mso-fit-shape-to-text:t">
                  <w:txbxContent>
                    <w:p w:rsidR="00041A88" w:rsidRDefault="00041A88">
                      <w:r w:rsidRPr="00041A88">
                        <w:rPr>
                          <w:u w:val="single"/>
                        </w:rPr>
                        <w:t xml:space="preserve">Image 1: </w:t>
                      </w:r>
                      <w:r>
                        <w:rPr>
                          <w:u w:val="single"/>
                        </w:rPr>
                        <w:t>A</w:t>
                      </w:r>
                      <w:r w:rsidRPr="00041A88">
                        <w:rPr>
                          <w:u w:val="single"/>
                        </w:rPr>
                        <w:t xml:space="preserve"> chicken wing</w:t>
                      </w:r>
                      <w:r>
                        <w:t xml:space="preserve">. Image taken from </w:t>
                      </w:r>
                      <w:r w:rsidRPr="00041A88">
                        <w:t>http://www2.nau.edu/lrm22/lessons/chicken_wing/wing.html</w:t>
                      </w:r>
                    </w:p>
                  </w:txbxContent>
                </v:textbox>
              </v:shape>
            </w:pict>
          </mc:Fallback>
        </mc:AlternateContent>
      </w:r>
    </w:p>
    <w:p w:rsidR="00041A88" w:rsidRPr="00754A5E" w:rsidRDefault="00041A88">
      <w:pPr>
        <w:rPr>
          <w:b/>
        </w:rPr>
      </w:pPr>
      <w:r w:rsidRPr="00754A5E">
        <w:rPr>
          <w:b/>
        </w:rPr>
        <w:lastRenderedPageBreak/>
        <w:t xml:space="preserve">Step Two: Remove the skin </w:t>
      </w:r>
    </w:p>
    <w:p w:rsidR="00041A88" w:rsidRPr="00041A88" w:rsidRDefault="00041A88" w:rsidP="00041A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  <w:r w:rsidRPr="00041A88">
        <w:rPr>
          <w:rFonts w:eastAsia="Times New Roman" w:cs="Times New Roman"/>
          <w:lang w:eastAsia="en-AU"/>
        </w:rPr>
        <w:t>Using the scissors, remove as much of the skin as you can, cutting along the line of the bones.</w:t>
      </w:r>
    </w:p>
    <w:p w:rsidR="00041A88" w:rsidRPr="00041A88" w:rsidRDefault="00041A88" w:rsidP="00041A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  <w:r w:rsidRPr="00041A88">
        <w:rPr>
          <w:rFonts w:eastAsia="Times New Roman" w:cs="Times New Roman"/>
          <w:lang w:eastAsia="en-AU"/>
        </w:rPr>
        <w:t>Be careful not to cut the muscles, ligaments, and tendons.</w:t>
      </w:r>
    </w:p>
    <w:p w:rsidR="00041A88" w:rsidRPr="00041A88" w:rsidRDefault="00041A88" w:rsidP="00041A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  <w:r w:rsidRPr="00041A88">
        <w:rPr>
          <w:rFonts w:eastAsia="Times New Roman" w:cs="Times New Roman"/>
          <w:lang w:eastAsia="en-AU"/>
        </w:rPr>
        <w:t>Blot dry any fat with a paper towel, and remove it to expose the underlying anatomy.</w:t>
      </w:r>
    </w:p>
    <w:p w:rsidR="00041A88" w:rsidRPr="00041A88" w:rsidRDefault="00041A88" w:rsidP="00041A88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 w:val="24"/>
          <w:szCs w:val="24"/>
          <w:lang w:eastAsia="en-AU"/>
        </w:rPr>
      </w:pPr>
      <w:r w:rsidRPr="00754A5E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D2CF59" wp14:editId="60692FB2">
                <wp:simplePos x="0" y="0"/>
                <wp:positionH relativeFrom="column">
                  <wp:posOffset>312420</wp:posOffset>
                </wp:positionH>
                <wp:positionV relativeFrom="paragraph">
                  <wp:posOffset>1851025</wp:posOffset>
                </wp:positionV>
                <wp:extent cx="5273040" cy="1403985"/>
                <wp:effectExtent l="0" t="0" r="3810" b="889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304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41A88" w:rsidRDefault="00041A88" w:rsidP="00041A88">
                            <w:proofErr w:type="gramStart"/>
                            <w:r>
                              <w:rPr>
                                <w:u w:val="single"/>
                              </w:rPr>
                              <w:t>Image 2</w:t>
                            </w:r>
                            <w:r w:rsidRPr="00041A88">
                              <w:rPr>
                                <w:u w:val="single"/>
                              </w:rPr>
                              <w:t>: Bones found in a chicken wing</w:t>
                            </w:r>
                            <w:r>
                              <w:t>.</w:t>
                            </w:r>
                            <w:proofErr w:type="gramEnd"/>
                            <w:r>
                              <w:t xml:space="preserve"> Image taken from </w:t>
                            </w:r>
                            <w:r w:rsidRPr="00041A88">
                              <w:t>http://www2.nau.edu/lrm22/lessons/chicken_wing/wing.html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4.6pt;margin-top:145.75pt;width:415.2pt;height:110.55pt;z-index:2516643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" stroked="f">
                <v:textbox style="mso-fit-shape-to-text:t">
                  <w:txbxContent>
                    <w:p w:rsidR="00041A88" w:rsidRDefault="00041A88" w:rsidP="00041A88">
                      <w:proofErr w:type="gramStart"/>
                      <w:r>
                        <w:rPr>
                          <w:u w:val="single"/>
                        </w:rPr>
                        <w:t>Image 2</w:t>
                      </w:r>
                      <w:r w:rsidRPr="00041A88">
                        <w:rPr>
                          <w:u w:val="single"/>
                        </w:rPr>
                        <w:t>: Bones found in a chicken wing</w:t>
                      </w:r>
                      <w:r>
                        <w:t>.</w:t>
                      </w:r>
                      <w:proofErr w:type="gramEnd"/>
                      <w:r>
                        <w:t xml:space="preserve"> Image taken from </w:t>
                      </w:r>
                      <w:r w:rsidRPr="00041A88">
                        <w:t>http://www2.nau.edu/lrm22/lessons/chicken_wing/wing.html</w:t>
                      </w:r>
                    </w:p>
                  </w:txbxContent>
                </v:textbox>
              </v:shape>
            </w:pict>
          </mc:Fallback>
        </mc:AlternateContent>
      </w:r>
      <w:r w:rsidRPr="00754A5E">
        <w:rPr>
          <w:rFonts w:eastAsia="Times New Roman" w:cs="Times New Roman"/>
          <w:noProof/>
          <w:sz w:val="24"/>
          <w:szCs w:val="24"/>
          <w:lang w:eastAsia="en-AU"/>
        </w:rPr>
        <w:drawing>
          <wp:inline distT="0" distB="0" distL="0" distR="0" wp14:anchorId="3E579981" wp14:editId="41A8BB89">
            <wp:extent cx="5105400" cy="1737360"/>
            <wp:effectExtent l="0" t="0" r="0" b="0"/>
            <wp:docPr id="3" name="Picture 3" descr="wing b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ing bone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1A88" w:rsidRPr="00754A5E" w:rsidRDefault="00041A88"/>
    <w:p w:rsidR="00041A88" w:rsidRPr="00754A5E" w:rsidRDefault="00041A88" w:rsidP="00041A88"/>
    <w:p w:rsidR="00041A88" w:rsidRPr="00041A88" w:rsidRDefault="00041A88" w:rsidP="00041A88">
      <w:pPr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  <w:r w:rsidRPr="00754A5E">
        <w:rPr>
          <w:rFonts w:eastAsia="Times New Roman" w:cs="Times New Roman"/>
          <w:b/>
          <w:bCs/>
          <w:lang w:eastAsia="en-AU"/>
        </w:rPr>
        <w:t>Step Three: Examine the soft tissues</w:t>
      </w:r>
    </w:p>
    <w:p w:rsidR="00041A88" w:rsidRPr="00041A88" w:rsidRDefault="00041A88" w:rsidP="00041A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  <w:r w:rsidRPr="00041A88">
        <w:rPr>
          <w:rFonts w:eastAsia="Times New Roman" w:cs="Times New Roman"/>
          <w:lang w:eastAsia="en-AU"/>
        </w:rPr>
        <w:t>Locate the two muscle bundles that bend and straighten the lower section of the wing, below the elbow joint, by pulling on each muscle in turn.</w:t>
      </w:r>
    </w:p>
    <w:p w:rsidR="00041A88" w:rsidRPr="00041A88" w:rsidRDefault="00041A88" w:rsidP="00041A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  <w:r w:rsidRPr="00041A88">
        <w:rPr>
          <w:rFonts w:eastAsia="Times New Roman" w:cs="Times New Roman"/>
          <w:lang w:eastAsia="en-AU"/>
        </w:rPr>
        <w:t>Note that these muscles are in opposition to each other. When one tightens, the other lengthens.</w:t>
      </w:r>
    </w:p>
    <w:p w:rsidR="00041A88" w:rsidRPr="00041A88" w:rsidRDefault="00041A88" w:rsidP="00041A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  <w:r w:rsidRPr="00041A88">
        <w:rPr>
          <w:rFonts w:eastAsia="Times New Roman" w:cs="Times New Roman"/>
          <w:lang w:eastAsia="en-AU"/>
        </w:rPr>
        <w:t>Note the points at which these muscles attach to the bone, and carefully remove them one by one.</w:t>
      </w:r>
    </w:p>
    <w:p w:rsidR="00041A88" w:rsidRPr="00754A5E" w:rsidRDefault="00754A5E" w:rsidP="00041A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  <w:r w:rsidRPr="00754A5E">
        <w:rPr>
          <w:rFonts w:eastAsia="Times New Roman" w:cs="Times New Roman"/>
          <w:lang w:eastAsia="en-AU"/>
        </w:rPr>
        <w:t>Locate</w:t>
      </w:r>
      <w:r w:rsidR="00041A88" w:rsidRPr="00041A88">
        <w:rPr>
          <w:rFonts w:eastAsia="Times New Roman" w:cs="Times New Roman"/>
          <w:lang w:eastAsia="en-AU"/>
        </w:rPr>
        <w:t xml:space="preserve"> the cartilage at the joint betw</w:t>
      </w:r>
      <w:r w:rsidRPr="00754A5E">
        <w:rPr>
          <w:rFonts w:eastAsia="Times New Roman" w:cs="Times New Roman"/>
          <w:lang w:eastAsia="en-AU"/>
        </w:rPr>
        <w:t xml:space="preserve">een the </w:t>
      </w:r>
      <w:proofErr w:type="spellStart"/>
      <w:r w:rsidRPr="00754A5E">
        <w:rPr>
          <w:rFonts w:eastAsia="Times New Roman" w:cs="Times New Roman"/>
          <w:lang w:eastAsia="en-AU"/>
        </w:rPr>
        <w:t>humerus</w:t>
      </w:r>
      <w:proofErr w:type="spellEnd"/>
      <w:r w:rsidRPr="00754A5E">
        <w:rPr>
          <w:rFonts w:eastAsia="Times New Roman" w:cs="Times New Roman"/>
          <w:lang w:eastAsia="en-AU"/>
        </w:rPr>
        <w:t xml:space="preserve"> and radius/ulna.</w:t>
      </w:r>
    </w:p>
    <w:p w:rsidR="00754A5E" w:rsidRDefault="00754A5E" w:rsidP="00754A5E">
      <w:pPr>
        <w:spacing w:before="100" w:beforeAutospacing="1" w:after="100" w:afterAutospacing="1" w:line="240" w:lineRule="auto"/>
        <w:rPr>
          <w:rFonts w:eastAsia="Times New Roman" w:cs="Times New Roman"/>
          <w:b/>
          <w:u w:val="single"/>
          <w:lang w:eastAsia="en-AU"/>
        </w:rPr>
      </w:pPr>
      <w:r w:rsidRPr="00754A5E">
        <w:rPr>
          <w:rFonts w:eastAsia="Times New Roman" w:cs="Times New Roman"/>
          <w:b/>
          <w:u w:val="single"/>
          <w:lang w:eastAsia="en-AU"/>
        </w:rPr>
        <w:t xml:space="preserve">Questions: </w:t>
      </w:r>
    </w:p>
    <w:p w:rsidR="00754A5E" w:rsidRPr="00754A5E" w:rsidRDefault="00754A5E" w:rsidP="00754A5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  <w:r>
        <w:rPr>
          <w:rFonts w:eastAsia="Times New Roman" w:cs="Times New Roman"/>
          <w:lang w:eastAsia="en-AU"/>
        </w:rPr>
        <w:t xml:space="preserve">Use a ruler to fill in the measurements for the below image </w:t>
      </w:r>
      <w:r>
        <w:rPr>
          <w:rFonts w:eastAsia="Times New Roman" w:cs="Times New Roman"/>
          <w:lang w:eastAsia="en-AU"/>
        </w:rPr>
        <w:tab/>
      </w:r>
      <w:r>
        <w:rPr>
          <w:rFonts w:eastAsia="Times New Roman" w:cs="Times New Roman"/>
          <w:lang w:eastAsia="en-AU"/>
        </w:rPr>
        <w:tab/>
        <w:t xml:space="preserve">(7 marks) </w:t>
      </w:r>
    </w:p>
    <w:p w:rsidR="00754A5E" w:rsidRPr="00754A5E" w:rsidRDefault="00754A5E" w:rsidP="00754A5E">
      <w:pPr>
        <w:spacing w:before="100" w:beforeAutospacing="1" w:after="100" w:afterAutospacing="1" w:line="240" w:lineRule="auto"/>
        <w:rPr>
          <w:rFonts w:eastAsia="Times New Roman" w:cs="Times New Roman"/>
          <w:b/>
          <w:lang w:eastAsia="en-AU"/>
        </w:rPr>
      </w:pPr>
      <w:r w:rsidRPr="00754A5E">
        <w:rPr>
          <w:rFonts w:eastAsia="Times New Roman" w:cs="Times New Roman"/>
          <w:noProof/>
          <w:sz w:val="24"/>
          <w:szCs w:val="24"/>
          <w:lang w:eastAsia="en-AU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312420</wp:posOffset>
            </wp:positionH>
            <wp:positionV relativeFrom="paragraph">
              <wp:posOffset>199390</wp:posOffset>
            </wp:positionV>
            <wp:extent cx="5105400" cy="1737360"/>
            <wp:effectExtent l="0" t="0" r="0" b="0"/>
            <wp:wrapTight wrapText="bothSides">
              <wp:wrapPolygon edited="0">
                <wp:start x="0" y="0"/>
                <wp:lineTo x="0" y="21316"/>
                <wp:lineTo x="21519" y="21316"/>
                <wp:lineTo x="21519" y="0"/>
                <wp:lineTo x="0" y="0"/>
              </wp:wrapPolygon>
            </wp:wrapTight>
            <wp:docPr id="5" name="Picture 5" descr="wing b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ing bone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54A5E" w:rsidRPr="00754A5E" w:rsidRDefault="00754A5E" w:rsidP="00754A5E">
      <w:pPr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</w:p>
    <w:p w:rsidR="00754A5E" w:rsidRDefault="00754A5E" w:rsidP="00754A5E">
      <w:pPr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</w:p>
    <w:p w:rsidR="00754A5E" w:rsidRDefault="00754A5E" w:rsidP="00754A5E">
      <w:pPr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</w:p>
    <w:p w:rsidR="00754A5E" w:rsidRDefault="00754A5E" w:rsidP="00754A5E">
      <w:pPr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</w:p>
    <w:p w:rsidR="00754A5E" w:rsidRDefault="00754A5E" w:rsidP="00754A5E">
      <w:pPr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</w:p>
    <w:p w:rsidR="00754A5E" w:rsidRDefault="00754A5E" w:rsidP="00754A5E">
      <w:pPr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</w:p>
    <w:p w:rsidR="00754A5E" w:rsidRDefault="0000729F" w:rsidP="00754A5E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  <w:r>
        <w:rPr>
          <w:rFonts w:eastAsia="Times New Roman" w:cs="Times New Roman"/>
          <w:lang w:eastAsia="en-AU"/>
        </w:rPr>
        <w:lastRenderedPageBreak/>
        <w:t>Where are</w:t>
      </w:r>
      <w:r w:rsidR="00754A5E">
        <w:rPr>
          <w:rFonts w:eastAsia="Times New Roman" w:cs="Times New Roman"/>
          <w:lang w:eastAsia="en-AU"/>
        </w:rPr>
        <w:t xml:space="preserve"> the muscles that move the lower wing located? </w:t>
      </w:r>
      <w:r w:rsidR="00754A5E">
        <w:rPr>
          <w:rFonts w:eastAsia="Times New Roman" w:cs="Times New Roman"/>
          <w:lang w:eastAsia="en-AU"/>
        </w:rPr>
        <w:tab/>
      </w:r>
      <w:r w:rsidR="00754A5E">
        <w:rPr>
          <w:rFonts w:eastAsia="Times New Roman" w:cs="Times New Roman"/>
          <w:lang w:eastAsia="en-AU"/>
        </w:rPr>
        <w:tab/>
      </w:r>
      <w:r w:rsidR="00754A5E">
        <w:rPr>
          <w:rFonts w:eastAsia="Times New Roman" w:cs="Times New Roman"/>
          <w:lang w:eastAsia="en-AU"/>
        </w:rPr>
        <w:tab/>
        <w:t xml:space="preserve">(1 mark) </w:t>
      </w:r>
    </w:p>
    <w:p w:rsidR="002D6D8B" w:rsidRDefault="002D6D8B" w:rsidP="002D6D8B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  <w:r>
        <w:rPr>
          <w:rFonts w:eastAsia="Times New Roman" w:cs="Times New Roman"/>
          <w:lang w:eastAsia="en-AU"/>
        </w:rPr>
        <w:t>______________________________________________________________________________________________________________________________________________________</w:t>
      </w:r>
    </w:p>
    <w:p w:rsidR="002D6D8B" w:rsidRDefault="002D6D8B" w:rsidP="002D6D8B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</w:p>
    <w:p w:rsidR="00754A5E" w:rsidRDefault="002D6D8B" w:rsidP="002D6D8B">
      <w:pPr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  <w:r w:rsidRPr="002D6D8B">
        <w:rPr>
          <w:rFonts w:eastAsia="Times New Roman" w:cs="Times New Roman"/>
          <w:lang w:eastAsia="en-AU"/>
        </w:rPr>
        <w:t xml:space="preserve">The following </w:t>
      </w:r>
      <w:r>
        <w:rPr>
          <w:rFonts w:eastAsia="Times New Roman" w:cs="Times New Roman"/>
          <w:lang w:eastAsia="en-AU"/>
        </w:rPr>
        <w:t xml:space="preserve">three questions relate to your arm and hand. </w:t>
      </w:r>
    </w:p>
    <w:p w:rsidR="002D6D8B" w:rsidRDefault="002D6D8B" w:rsidP="002D6D8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  <w:r>
        <w:rPr>
          <w:rFonts w:eastAsia="Times New Roman" w:cs="Times New Roman"/>
          <w:lang w:eastAsia="en-AU"/>
        </w:rPr>
        <w:t>Bend your arm at the elbow and hold it tight. Notice that your bicep muscle shortens. Now, extend your arm. What happens to your bicep?</w:t>
      </w:r>
      <w:r>
        <w:rPr>
          <w:rFonts w:eastAsia="Times New Roman" w:cs="Times New Roman"/>
          <w:lang w:eastAsia="en-AU"/>
        </w:rPr>
        <w:tab/>
      </w:r>
      <w:r>
        <w:rPr>
          <w:rFonts w:eastAsia="Times New Roman" w:cs="Times New Roman"/>
          <w:lang w:eastAsia="en-AU"/>
        </w:rPr>
        <w:tab/>
      </w:r>
      <w:r>
        <w:rPr>
          <w:rFonts w:eastAsia="Times New Roman" w:cs="Times New Roman"/>
          <w:lang w:eastAsia="en-AU"/>
        </w:rPr>
        <w:tab/>
      </w:r>
      <w:r>
        <w:rPr>
          <w:rFonts w:eastAsia="Times New Roman" w:cs="Times New Roman"/>
          <w:lang w:eastAsia="en-AU"/>
        </w:rPr>
        <w:tab/>
      </w:r>
      <w:r>
        <w:rPr>
          <w:rFonts w:eastAsia="Times New Roman" w:cs="Times New Roman"/>
          <w:lang w:eastAsia="en-AU"/>
        </w:rPr>
        <w:tab/>
        <w:t xml:space="preserve">(2 marks) </w:t>
      </w:r>
    </w:p>
    <w:p w:rsidR="002D6D8B" w:rsidRDefault="002D6D8B" w:rsidP="002D6D8B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  <w:r>
        <w:rPr>
          <w:rFonts w:eastAsia="Times New Roman" w:cs="Times New Roman"/>
          <w:lang w:eastAsia="en-AU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</w:p>
    <w:p w:rsidR="002D6D8B" w:rsidRDefault="002D6D8B" w:rsidP="002D6D8B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</w:p>
    <w:p w:rsidR="002D6D8B" w:rsidRDefault="002D6D8B" w:rsidP="002D6D8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  <w:r>
        <w:rPr>
          <w:rFonts w:eastAsia="Times New Roman" w:cs="Times New Roman"/>
          <w:lang w:eastAsia="en-AU"/>
        </w:rPr>
        <w:t>Look at your hand. Describe where the muscles are that move your fingers. (</w:t>
      </w:r>
      <w:r w:rsidRPr="00041A88">
        <w:rPr>
          <w:rFonts w:eastAsia="Times New Roman" w:cs="Times New Roman"/>
          <w:lang w:eastAsia="en-AU"/>
        </w:rPr>
        <w:t>Hint: Press on your wrist and forearm while wiggling your fingers.</w:t>
      </w:r>
      <w:r>
        <w:rPr>
          <w:rFonts w:eastAsia="Times New Roman" w:cs="Times New Roman"/>
          <w:lang w:eastAsia="en-AU"/>
        </w:rPr>
        <w:t>)</w:t>
      </w:r>
      <w:r>
        <w:rPr>
          <w:rFonts w:eastAsia="Times New Roman" w:cs="Times New Roman"/>
          <w:lang w:eastAsia="en-AU"/>
        </w:rPr>
        <w:tab/>
      </w:r>
      <w:r>
        <w:rPr>
          <w:rFonts w:eastAsia="Times New Roman" w:cs="Times New Roman"/>
          <w:lang w:eastAsia="en-AU"/>
        </w:rPr>
        <w:tab/>
      </w:r>
      <w:r>
        <w:rPr>
          <w:rFonts w:eastAsia="Times New Roman" w:cs="Times New Roman"/>
          <w:lang w:eastAsia="en-AU"/>
        </w:rPr>
        <w:tab/>
      </w:r>
      <w:r>
        <w:rPr>
          <w:rFonts w:eastAsia="Times New Roman" w:cs="Times New Roman"/>
          <w:lang w:eastAsia="en-AU"/>
        </w:rPr>
        <w:tab/>
        <w:t xml:space="preserve">(3 marks) </w:t>
      </w:r>
    </w:p>
    <w:p w:rsidR="002D6D8B" w:rsidRDefault="002D6D8B" w:rsidP="002D6D8B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  <w:r>
        <w:rPr>
          <w:rFonts w:eastAsia="Times New Roman" w:cs="Times New Roman"/>
          <w:lang w:eastAsia="en-A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D6D8B" w:rsidRPr="002D6D8B" w:rsidRDefault="002D6D8B" w:rsidP="002D6D8B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</w:p>
    <w:p w:rsidR="002D6D8B" w:rsidRDefault="00041A88" w:rsidP="002D6D8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  <w:r w:rsidRPr="002D6D8B">
        <w:rPr>
          <w:rFonts w:eastAsia="Times New Roman" w:cs="Times New Roman"/>
          <w:lang w:eastAsia="en-AU"/>
        </w:rPr>
        <w:t>Why is the thumb so important for gripping objects? Try to pick something up without using your thumb.</w:t>
      </w:r>
      <w:r w:rsidR="002D6D8B">
        <w:rPr>
          <w:rFonts w:eastAsia="Times New Roman" w:cs="Times New Roman"/>
          <w:lang w:eastAsia="en-AU"/>
        </w:rPr>
        <w:t xml:space="preserve"> Explain some of the difficulties that could be faced by someone with no thumb.   </w:t>
      </w:r>
    </w:p>
    <w:p w:rsidR="002D6D8B" w:rsidRDefault="002D6D8B" w:rsidP="002D6D8B">
      <w:pPr>
        <w:pStyle w:val="ListParagraph"/>
        <w:spacing w:before="100" w:beforeAutospacing="1" w:after="100" w:afterAutospacing="1" w:line="240" w:lineRule="auto"/>
        <w:ind w:left="7200" w:firstLine="720"/>
        <w:rPr>
          <w:rFonts w:eastAsia="Times New Roman" w:cs="Times New Roman"/>
          <w:lang w:eastAsia="en-AU"/>
        </w:rPr>
      </w:pPr>
      <w:r>
        <w:rPr>
          <w:rFonts w:eastAsia="Times New Roman" w:cs="Times New Roman"/>
          <w:lang w:eastAsia="en-AU"/>
        </w:rPr>
        <w:t xml:space="preserve"> (4 marks) </w:t>
      </w:r>
    </w:p>
    <w:p w:rsidR="002D6D8B" w:rsidRDefault="002D6D8B" w:rsidP="002D6D8B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  <w:r>
        <w:rPr>
          <w:rFonts w:eastAsia="Times New Roman" w:cs="Times New Roman"/>
          <w:lang w:eastAsia="en-A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D6D8B" w:rsidRDefault="002D6D8B" w:rsidP="002D6D8B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  <w:r>
        <w:rPr>
          <w:rFonts w:eastAsia="Times New Roman" w:cs="Times New Roman"/>
          <w:lang w:eastAsia="en-A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D6D8B" w:rsidRDefault="002D6D8B" w:rsidP="002D6D8B">
      <w:pPr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</w:p>
    <w:p w:rsidR="00041A88" w:rsidRPr="002D6D8B" w:rsidRDefault="002D6D8B" w:rsidP="002D6D8B">
      <w:pPr>
        <w:spacing w:before="100" w:beforeAutospacing="1" w:after="100" w:afterAutospacing="1" w:line="240" w:lineRule="auto"/>
        <w:rPr>
          <w:rFonts w:eastAsia="Times New Roman" w:cs="Times New Roman"/>
          <w:lang w:eastAsia="en-AU"/>
        </w:rPr>
      </w:pPr>
      <w:r>
        <w:rPr>
          <w:rFonts w:eastAsia="Times New Roman" w:cs="Times New Roman"/>
          <w:lang w:eastAsia="en-AU"/>
        </w:rPr>
        <w:t xml:space="preserve">Participation mark for practical </w:t>
      </w:r>
      <w:r>
        <w:rPr>
          <w:rFonts w:eastAsia="Times New Roman" w:cs="Times New Roman"/>
          <w:lang w:eastAsia="en-AU"/>
        </w:rPr>
        <w:tab/>
      </w:r>
      <w:r>
        <w:rPr>
          <w:rFonts w:eastAsia="Times New Roman" w:cs="Times New Roman"/>
          <w:lang w:eastAsia="en-AU"/>
        </w:rPr>
        <w:tab/>
      </w:r>
      <w:r>
        <w:rPr>
          <w:rFonts w:eastAsia="Times New Roman" w:cs="Times New Roman"/>
          <w:lang w:eastAsia="en-AU"/>
        </w:rPr>
        <w:tab/>
      </w:r>
      <w:r>
        <w:rPr>
          <w:rFonts w:eastAsia="Times New Roman" w:cs="Times New Roman"/>
          <w:lang w:eastAsia="en-AU"/>
        </w:rPr>
        <w:tab/>
      </w:r>
      <w:r>
        <w:rPr>
          <w:rFonts w:eastAsia="Times New Roman" w:cs="Times New Roman"/>
          <w:lang w:eastAsia="en-AU"/>
        </w:rPr>
        <w:tab/>
      </w:r>
      <w:r>
        <w:rPr>
          <w:rFonts w:eastAsia="Times New Roman" w:cs="Times New Roman"/>
          <w:lang w:eastAsia="en-AU"/>
        </w:rPr>
        <w:tab/>
      </w:r>
      <w:r>
        <w:rPr>
          <w:rFonts w:eastAsia="Times New Roman" w:cs="Times New Roman"/>
          <w:lang w:eastAsia="en-AU"/>
        </w:rPr>
        <w:tab/>
      </w:r>
      <w:r>
        <w:rPr>
          <w:rFonts w:eastAsia="Times New Roman" w:cs="Times New Roman"/>
          <w:lang w:eastAsia="en-AU"/>
        </w:rPr>
        <w:tab/>
        <w:t xml:space="preserve">(5 marks) Note: To obtain full marks for participation, you will need to actively participate in the practical in a group setting. </w:t>
      </w:r>
      <w:r w:rsidRPr="002D6D8B">
        <w:rPr>
          <w:rFonts w:eastAsia="Times New Roman" w:cs="Times New Roman"/>
          <w:lang w:eastAsia="en-AU"/>
        </w:rPr>
        <w:tab/>
      </w:r>
    </w:p>
    <w:p w:rsidR="002D6D8B" w:rsidRPr="002D6D8B" w:rsidRDefault="002D6D8B" w:rsidP="002D6D8B">
      <w:pPr>
        <w:spacing w:before="100" w:beforeAutospacing="1" w:after="100" w:afterAutospacing="1" w:line="240" w:lineRule="auto"/>
        <w:ind w:left="720" w:firstLine="720"/>
        <w:rPr>
          <w:rFonts w:eastAsia="Times New Roman" w:cs="Times New Roman"/>
          <w:lang w:eastAsia="en-AU"/>
        </w:rPr>
      </w:pPr>
    </w:p>
    <w:p w:rsidR="00041A88" w:rsidRPr="00754A5E" w:rsidRDefault="00041A88" w:rsidP="00041A88"/>
    <w:sectPr w:rsidR="00041A88" w:rsidRPr="00754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1A88" w:rsidRDefault="00041A88" w:rsidP="00041A88">
      <w:pPr>
        <w:spacing w:after="0" w:line="240" w:lineRule="auto"/>
      </w:pPr>
      <w:r>
        <w:separator/>
      </w:r>
    </w:p>
  </w:endnote>
  <w:endnote w:type="continuationSeparator" w:id="0">
    <w:p w:rsidR="00041A88" w:rsidRDefault="00041A88" w:rsidP="00041A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1A88" w:rsidRDefault="00041A88" w:rsidP="00041A88">
      <w:pPr>
        <w:spacing w:after="0" w:line="240" w:lineRule="auto"/>
      </w:pPr>
      <w:r>
        <w:separator/>
      </w:r>
    </w:p>
  </w:footnote>
  <w:footnote w:type="continuationSeparator" w:id="0">
    <w:p w:rsidR="00041A88" w:rsidRDefault="00041A88" w:rsidP="00041A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A0AB3"/>
    <w:multiLevelType w:val="multilevel"/>
    <w:tmpl w:val="5D723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2763EB"/>
    <w:multiLevelType w:val="multilevel"/>
    <w:tmpl w:val="F294A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3CC3E9B"/>
    <w:multiLevelType w:val="hybridMultilevel"/>
    <w:tmpl w:val="068801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D43E21"/>
    <w:multiLevelType w:val="hybridMultilevel"/>
    <w:tmpl w:val="2AB0EEA4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F151CAB"/>
    <w:multiLevelType w:val="multilevel"/>
    <w:tmpl w:val="23584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F6C1B79"/>
    <w:multiLevelType w:val="multilevel"/>
    <w:tmpl w:val="2F5EA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1A88"/>
    <w:rsid w:val="0000729F"/>
    <w:rsid w:val="00041A88"/>
    <w:rsid w:val="00195F32"/>
    <w:rsid w:val="002D6D8B"/>
    <w:rsid w:val="0075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1A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1A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041A8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1A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1A8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41A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A88"/>
  </w:style>
  <w:style w:type="paragraph" w:styleId="Footer">
    <w:name w:val="footer"/>
    <w:basedOn w:val="Normal"/>
    <w:link w:val="FooterChar"/>
    <w:uiPriority w:val="99"/>
    <w:unhideWhenUsed/>
    <w:rsid w:val="00041A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A88"/>
  </w:style>
  <w:style w:type="paragraph" w:styleId="ListParagraph">
    <w:name w:val="List Paragraph"/>
    <w:basedOn w:val="Normal"/>
    <w:uiPriority w:val="34"/>
    <w:qFormat/>
    <w:rsid w:val="00754A5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1A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1A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041A8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1A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1A8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41A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A88"/>
  </w:style>
  <w:style w:type="paragraph" w:styleId="Footer">
    <w:name w:val="footer"/>
    <w:basedOn w:val="Normal"/>
    <w:link w:val="FooterChar"/>
    <w:uiPriority w:val="99"/>
    <w:unhideWhenUsed/>
    <w:rsid w:val="00041A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A88"/>
  </w:style>
  <w:style w:type="paragraph" w:styleId="ListParagraph">
    <w:name w:val="List Paragraph"/>
    <w:basedOn w:val="Normal"/>
    <w:uiPriority w:val="34"/>
    <w:qFormat/>
    <w:rsid w:val="00754A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802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F1EEAAA7</Template>
  <TotalTime>32</TotalTime>
  <Pages>3</Pages>
  <Words>623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DOOMEN Lisa</dc:creator>
  <cp:lastModifiedBy>DOOMEN Lisa</cp:lastModifiedBy>
  <cp:revision>2</cp:revision>
  <dcterms:created xsi:type="dcterms:W3CDTF">2019-02-25T23:45:00Z</dcterms:created>
  <dcterms:modified xsi:type="dcterms:W3CDTF">2019-02-26T03:50:00Z</dcterms:modified>
</cp:coreProperties>
</file>