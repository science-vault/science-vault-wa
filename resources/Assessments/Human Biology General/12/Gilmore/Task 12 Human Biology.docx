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</w:rPr>
        <w:t>Human Bi</w:t>
      </w:r>
      <w:r>
        <w:rPr>
          <w:rFonts w:ascii="Calibri" w:hAnsi="Calibri" w:cs="Calibri"/>
        </w:rPr>
        <w:t xml:space="preserve">ology – General Year 11 </w:t>
      </w:r>
      <w:r>
        <w:rPr>
          <w:rFonts w:ascii="Calibri" w:hAnsi="Calibri" w:cs="Calibri"/>
        </w:rPr>
        <w:tab/>
        <w:t>Task 12</w:t>
      </w:r>
      <w:r>
        <w:rPr>
          <w:rFonts w:ascii="Calibri" w:hAnsi="Calibri" w:cs="Calibri"/>
        </w:rPr>
        <w:t xml:space="preserve"> – Unit 2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Name: _________________________________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Assessment type: </w:t>
      </w:r>
      <w:r>
        <w:rPr>
          <w:rFonts w:ascii="Calibri" w:hAnsi="Calibri" w:cs="Calibri"/>
        </w:rPr>
        <w:t>Test</w:t>
      </w:r>
      <w:r>
        <w:rPr>
          <w:rFonts w:ascii="Calibri" w:hAnsi="Calibri" w:cs="Calibri"/>
        </w:rPr>
        <w:t xml:space="preserve"> 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Conditions: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Period allowed for completion of the task:</w:t>
      </w:r>
    </w:p>
    <w:p w:rsidR="004E46A6" w:rsidRDefault="004E46A6" w:rsidP="004E46A6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One lesson in class for r</w:t>
      </w:r>
      <w:r>
        <w:rPr>
          <w:rFonts w:ascii="Calibri" w:hAnsi="Calibri" w:cs="Calibri"/>
        </w:rPr>
        <w:t>evision</w:t>
      </w:r>
      <w:bookmarkStart w:id="0" w:name="_GoBack"/>
      <w:bookmarkEnd w:id="0"/>
    </w:p>
    <w:p w:rsidR="004E46A6" w:rsidRDefault="004E46A6" w:rsidP="004E46A6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One </w:t>
      </w:r>
      <w:r>
        <w:rPr>
          <w:rFonts w:ascii="Calibri" w:hAnsi="Calibri" w:cs="Calibri"/>
        </w:rPr>
        <w:t>lesson</w:t>
      </w:r>
      <w:r>
        <w:rPr>
          <w:rFonts w:ascii="Calibri" w:hAnsi="Calibri" w:cs="Calibri"/>
        </w:rPr>
        <w:t xml:space="preserve"> to complete </w:t>
      </w:r>
      <w:r>
        <w:rPr>
          <w:rFonts w:ascii="Calibri" w:hAnsi="Calibri" w:cs="Calibri"/>
        </w:rPr>
        <w:t>test</w:t>
      </w:r>
      <w:r>
        <w:rPr>
          <w:rFonts w:ascii="Calibri" w:hAnsi="Calibri" w:cs="Calibri"/>
        </w:rPr>
        <w:t xml:space="preserve"> 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Task weighting: 6</w:t>
      </w:r>
      <w:r>
        <w:rPr>
          <w:rFonts w:ascii="Calibri" w:hAnsi="Calibri" w:cs="Calibri"/>
        </w:rPr>
        <w:t xml:space="preserve">% of the school mark for Units 1 and 2 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Task 12: Test – Pregnancy and Birth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56265F" w:rsidRPr="0056265F">
        <w:rPr>
          <w:rFonts w:ascii="Calibri" w:hAnsi="Calibri" w:cs="Calibri"/>
        </w:rPr>
        <w:t>(39</w:t>
      </w:r>
      <w:r w:rsidRPr="0056265F">
        <w:rPr>
          <w:rFonts w:ascii="Calibri" w:hAnsi="Calibri" w:cs="Calibri"/>
        </w:rPr>
        <w:t xml:space="preserve"> marks)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___________________________________________________________________________ 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Multiple Choice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(10 marks) </w:t>
      </w:r>
    </w:p>
    <w:p w:rsidR="004E46A6" w:rsidRPr="004E46A6" w:rsidRDefault="004E46A6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 w:rsidRPr="004E46A6">
        <w:rPr>
          <w:rFonts w:ascii="Calibri" w:hAnsi="Calibri" w:cs="Calibri"/>
        </w:rPr>
        <w:t xml:space="preserve">The ovary produces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Eggs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Estrogen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Progesterone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 of the above </w:t>
      </w:r>
    </w:p>
    <w:p w:rsidR="004E46A6" w:rsidRDefault="004E46A6" w:rsidP="004E46A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4E46A6" w:rsidRDefault="004E46A6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Where does fertilisation take place if sperm is present?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Fallopian tube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Uterus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Vagina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 above </w:t>
      </w:r>
    </w:p>
    <w:p w:rsidR="004E46A6" w:rsidRDefault="004E46A6" w:rsidP="004E46A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4E46A6" w:rsidRDefault="004E46A6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What does testosterone control?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Production of sperm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Male secondary sexual characteristics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Both a and b </w:t>
      </w:r>
    </w:p>
    <w:p w:rsidR="004E46A6" w:rsidRDefault="004E46A6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None of the above </w:t>
      </w:r>
    </w:p>
    <w:p w:rsidR="004E46A6" w:rsidRDefault="004E46A6" w:rsidP="004E46A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4E46A6" w:rsidRDefault="002E2B2D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The menstrual and ovarian cycles, and other features of the human reproductive systems, depend on the _____________ glands for their regulation and control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Endocrine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Sperm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Fallopian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Pituitary </w:t>
      </w:r>
    </w:p>
    <w:p w:rsidR="002E2B2D" w:rsidRDefault="002E2B2D" w:rsidP="002E2B2D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4E46A6" w:rsidRDefault="002E2B2D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What is thought to help the sperm reach the uterine tubes?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Sexual position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Timing of sex in relation to the menstrual cycle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Muscular contractions of the uterus and the uterine tubes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Muscular contractions of the vagina </w:t>
      </w:r>
    </w:p>
    <w:p w:rsidR="002E2B2D" w:rsidRDefault="002E2B2D" w:rsidP="002E2B2D">
      <w:pPr>
        <w:pStyle w:val="ListParagraph"/>
        <w:spacing w:line="240" w:lineRule="auto"/>
        <w:rPr>
          <w:rFonts w:ascii="Calibri" w:hAnsi="Calibri" w:cs="Calibri"/>
        </w:rPr>
      </w:pPr>
    </w:p>
    <w:p w:rsidR="00FE4303" w:rsidRDefault="00FE4303" w:rsidP="002E2B2D">
      <w:pPr>
        <w:pStyle w:val="ListParagraph"/>
        <w:spacing w:line="240" w:lineRule="auto"/>
        <w:rPr>
          <w:rFonts w:ascii="Calibri" w:hAnsi="Calibri" w:cs="Calibri"/>
        </w:rPr>
      </w:pPr>
    </w:p>
    <w:p w:rsidR="004E46A6" w:rsidRDefault="002E2B2D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What is the average time for an ovarian cycle to complete?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26 days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27 days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28 days </w:t>
      </w:r>
    </w:p>
    <w:p w:rsidR="002E2B2D" w:rsidRDefault="002E2B2D" w:rsidP="002E2B2D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29 days </w:t>
      </w:r>
    </w:p>
    <w:p w:rsidR="002E2B2D" w:rsidRDefault="002E2B2D" w:rsidP="002E2B2D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FE4303" w:rsidRDefault="00FE4303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 birth, the ovaries of a human female contain about _____________ immature eggs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100 000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200 000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300 000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400 000</w:t>
      </w:r>
    </w:p>
    <w:p w:rsidR="00FE4303" w:rsidRDefault="00FE4303" w:rsidP="00FE4303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4E46A6" w:rsidRDefault="00FE4303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When do ovarian cycles usually resume after pregnancy?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After birth is complete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 month after birth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After breastfeeding of the baby has ceased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4 months after birth </w:t>
      </w:r>
    </w:p>
    <w:p w:rsidR="00FE4303" w:rsidRDefault="00FE4303" w:rsidP="00FE4303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FE4303" w:rsidRDefault="00FE4303" w:rsidP="00FE4303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What is the main organ of the male reproductive system?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Testis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Penis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Scrotum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Prostate </w:t>
      </w:r>
    </w:p>
    <w:p w:rsidR="00FE4303" w:rsidRPr="00FE4303" w:rsidRDefault="00FE4303" w:rsidP="00FE4303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:rsidR="004E46A6" w:rsidRDefault="00FE4303" w:rsidP="004E46A6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What is the function of seminal fluid?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To store the sperm in the epididymis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mature the sperm </w:t>
      </w:r>
    </w:p>
    <w:p w:rsidR="00FE4303" w:rsidRDefault="00FE4303" w:rsidP="00FE4303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make the sperm travel faster </w:t>
      </w:r>
    </w:p>
    <w:p w:rsidR="004E46A6" w:rsidRPr="00FE4303" w:rsidRDefault="00FE4303" w:rsidP="004E46A6">
      <w:pPr>
        <w:pStyle w:val="ListParagraph"/>
        <w:numPr>
          <w:ilvl w:val="1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To nourish and protect the sperm </w:t>
      </w:r>
    </w:p>
    <w:p w:rsidR="004E46A6" w:rsidRDefault="004E46A6" w:rsidP="004E46A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Short Answer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(</w:t>
      </w:r>
      <w:r w:rsidR="0056265F">
        <w:rPr>
          <w:rFonts w:ascii="Calibri" w:hAnsi="Calibri" w:cs="Calibri"/>
        </w:rPr>
        <w:t xml:space="preserve">20 marks) </w:t>
      </w:r>
    </w:p>
    <w:p w:rsidR="001F618D" w:rsidRDefault="001F618D" w:rsidP="001F618D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Briefly describe three changes that occur in the mother during pregnancy </w:t>
      </w:r>
      <w:r>
        <w:rPr>
          <w:rFonts w:ascii="Calibri" w:hAnsi="Calibri" w:cs="Calibri"/>
        </w:rPr>
        <w:tab/>
        <w:t xml:space="preserve">(3 marks) </w:t>
      </w:r>
    </w:p>
    <w:p w:rsidR="001F618D" w:rsidRDefault="001F618D" w:rsidP="00FE4303">
      <w:pPr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E4303" w:rsidRPr="00FE4303" w:rsidRDefault="00FE4303" w:rsidP="00FE4303">
      <w:pPr>
        <w:rPr>
          <w:noProof/>
          <w:lang w:eastAsia="en-AU"/>
        </w:rPr>
      </w:pPr>
    </w:p>
    <w:p w:rsidR="001F618D" w:rsidRDefault="001F618D" w:rsidP="001F618D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 and describe two environmental factors can affect the development of the foetus?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(2 marks) </w:t>
      </w:r>
    </w:p>
    <w:p w:rsidR="001F618D" w:rsidRDefault="001F618D" w:rsidP="001F618D">
      <w:pPr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noProof/>
          <w:lang w:eastAsia="en-AU"/>
        </w:rPr>
        <w:lastRenderedPageBreak/>
        <w:t>__________________________________________________________________________________</w:t>
      </w:r>
      <w:r w:rsidR="00FE4303">
        <w:rPr>
          <w:noProof/>
          <w:lang w:eastAsia="en-AU"/>
        </w:rPr>
        <w:t>____________________________________________________________________________________________________________________________________________________________________</w:t>
      </w:r>
    </w:p>
    <w:p w:rsidR="001F618D" w:rsidRDefault="001F618D" w:rsidP="001F618D">
      <w:pPr>
        <w:pStyle w:val="ListParagraph"/>
        <w:numPr>
          <w:ilvl w:val="0"/>
          <w:numId w:val="3"/>
        </w:numPr>
        <w:rPr>
          <w:noProof/>
          <w:lang w:eastAsia="en-AU"/>
        </w:rPr>
      </w:pPr>
      <w:r>
        <w:rPr>
          <w:noProof/>
          <w:lang w:eastAsia="en-AU"/>
        </w:rPr>
        <w:t>Label the following digrams</w:t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  <w:t xml:space="preserve">(8 marks) </w:t>
      </w:r>
    </w:p>
    <w:p w:rsidR="001F618D" w:rsidRPr="001F618D" w:rsidRDefault="001F618D" w:rsidP="001F618D">
      <w:pPr>
        <w:spacing w:line="240" w:lineRule="auto"/>
        <w:rPr>
          <w:rFonts w:ascii="Calibri" w:hAnsi="Calibri" w:cs="Calibri"/>
        </w:rPr>
      </w:pPr>
    </w:p>
    <w:p w:rsidR="001F618D" w:rsidRDefault="00FE4303">
      <w:pPr>
        <w:rPr>
          <w:noProof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5C135FE9" wp14:editId="6E53636E">
            <wp:simplePos x="0" y="0"/>
            <wp:positionH relativeFrom="column">
              <wp:posOffset>1259205</wp:posOffset>
            </wp:positionH>
            <wp:positionV relativeFrom="paragraph">
              <wp:posOffset>86360</wp:posOffset>
            </wp:positionV>
            <wp:extent cx="3395980" cy="2844800"/>
            <wp:effectExtent l="0" t="0" r="0" b="0"/>
            <wp:wrapTight wrapText="bothSides">
              <wp:wrapPolygon edited="0">
                <wp:start x="0" y="0"/>
                <wp:lineTo x="0" y="21407"/>
                <wp:lineTo x="21447" y="21407"/>
                <wp:lineTo x="2144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6" t="22247" r="48837" b="11800"/>
                    <a:stretch/>
                  </pic:blipFill>
                  <pic:spPr bwMode="auto">
                    <a:xfrm>
                      <a:off x="0" y="0"/>
                      <a:ext cx="339598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618D" w:rsidRDefault="001F618D">
      <w:pPr>
        <w:rPr>
          <w:noProof/>
          <w:lang w:eastAsia="en-AU"/>
        </w:rPr>
      </w:pPr>
    </w:p>
    <w:p w:rsidR="001F618D" w:rsidRDefault="00FE4303" w:rsidP="001F618D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E1843D" wp14:editId="669ADB12">
                <wp:simplePos x="0" y="0"/>
                <wp:positionH relativeFrom="column">
                  <wp:posOffset>412750</wp:posOffset>
                </wp:positionH>
                <wp:positionV relativeFrom="paragraph">
                  <wp:posOffset>218440</wp:posOffset>
                </wp:positionV>
                <wp:extent cx="1403350" cy="565150"/>
                <wp:effectExtent l="0" t="38100" r="63500" b="254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350" cy="565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2.5pt;margin-top:17.2pt;width:110.5pt;height:44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" strokecolor="black [3213]">
                <v:stroke endarrow="open"/>
              </v:shape>
            </w:pict>
          </mc:Fallback>
        </mc:AlternateContent>
      </w:r>
    </w:p>
    <w:p w:rsidR="001F618D" w:rsidRDefault="001F618D" w:rsidP="001F618D">
      <w:pPr>
        <w:rPr>
          <w:noProof/>
          <w:lang w:eastAsia="en-AU"/>
        </w:rPr>
      </w:pPr>
    </w:p>
    <w:p w:rsidR="001F618D" w:rsidRDefault="00FE4303" w:rsidP="001F618D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BBE00C" wp14:editId="2C8F0F6B">
                <wp:simplePos x="0" y="0"/>
                <wp:positionH relativeFrom="column">
                  <wp:posOffset>895350</wp:posOffset>
                </wp:positionH>
                <wp:positionV relativeFrom="paragraph">
                  <wp:posOffset>309245</wp:posOffset>
                </wp:positionV>
                <wp:extent cx="1403350" cy="565150"/>
                <wp:effectExtent l="0" t="38100" r="63500" b="254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350" cy="565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70.5pt;margin-top:24.35pt;width:110.5pt;height:44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" strokecolor="black [3213]">
                <v:stroke endarrow="open"/>
              </v:shape>
            </w:pict>
          </mc:Fallback>
        </mc:AlternateContent>
      </w:r>
    </w:p>
    <w:p w:rsidR="001F618D" w:rsidRDefault="00FE4303" w:rsidP="001F618D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4D08F0" wp14:editId="495CEA54">
                <wp:simplePos x="0" y="0"/>
                <wp:positionH relativeFrom="column">
                  <wp:posOffset>3016250</wp:posOffset>
                </wp:positionH>
                <wp:positionV relativeFrom="paragraph">
                  <wp:posOffset>121920</wp:posOffset>
                </wp:positionV>
                <wp:extent cx="1809750" cy="44450"/>
                <wp:effectExtent l="38100" t="76200" r="19050" b="698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09750" cy="44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237.5pt;margin-top:9.6pt;width:142.5pt;height:3.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" strokecolor="black [3213]">
                <v:stroke endarrow="open"/>
              </v:shape>
            </w:pict>
          </mc:Fallback>
        </mc:AlternateContent>
      </w:r>
    </w:p>
    <w:p w:rsidR="001F618D" w:rsidRDefault="001F618D" w:rsidP="001F618D">
      <w:pPr>
        <w:rPr>
          <w:noProof/>
          <w:lang w:eastAsia="en-AU"/>
        </w:rPr>
      </w:pPr>
    </w:p>
    <w:p w:rsidR="001F618D" w:rsidRDefault="00FE4303" w:rsidP="001F618D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A191EA" wp14:editId="376777C7">
                <wp:simplePos x="0" y="0"/>
                <wp:positionH relativeFrom="column">
                  <wp:posOffset>2971800</wp:posOffset>
                </wp:positionH>
                <wp:positionV relativeFrom="paragraph">
                  <wp:posOffset>59690</wp:posOffset>
                </wp:positionV>
                <wp:extent cx="1727200" cy="222250"/>
                <wp:effectExtent l="38100" t="76200" r="25400" b="254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27200" cy="222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234pt;margin-top:4.7pt;width:136pt;height:17.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" strokecolor="black [3213]">
                <v:stroke endarrow="open"/>
              </v:shape>
            </w:pict>
          </mc:Fallback>
        </mc:AlternateContent>
      </w:r>
    </w:p>
    <w:p w:rsidR="001F618D" w:rsidRDefault="001F618D" w:rsidP="001F618D">
      <w:pPr>
        <w:rPr>
          <w:noProof/>
          <w:lang w:eastAsia="en-AU"/>
        </w:rPr>
      </w:pPr>
    </w:p>
    <w:p w:rsidR="001F618D" w:rsidRDefault="001F618D" w:rsidP="001F618D">
      <w:pPr>
        <w:rPr>
          <w:noProof/>
          <w:lang w:eastAsia="en-AU"/>
        </w:rPr>
      </w:pPr>
    </w:p>
    <w:p w:rsidR="001F618D" w:rsidRDefault="001F618D" w:rsidP="001F618D">
      <w:pPr>
        <w:rPr>
          <w:noProof/>
          <w:lang w:eastAsia="en-AU"/>
        </w:rPr>
      </w:pPr>
    </w:p>
    <w:p w:rsidR="001F618D" w:rsidRDefault="00FE4303" w:rsidP="001F618D">
      <w:pPr>
        <w:rPr>
          <w:noProof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59B30AE5" wp14:editId="44B5E229">
            <wp:simplePos x="0" y="0"/>
            <wp:positionH relativeFrom="column">
              <wp:posOffset>1428750</wp:posOffset>
            </wp:positionH>
            <wp:positionV relativeFrom="paragraph">
              <wp:posOffset>64135</wp:posOffset>
            </wp:positionV>
            <wp:extent cx="3187700" cy="3279775"/>
            <wp:effectExtent l="0" t="0" r="0" b="0"/>
            <wp:wrapTight wrapText="bothSides">
              <wp:wrapPolygon edited="0">
                <wp:start x="0" y="0"/>
                <wp:lineTo x="0" y="21454"/>
                <wp:lineTo x="21428" y="21454"/>
                <wp:lineTo x="2142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99" t="19884" r="51716" b="10619"/>
                    <a:stretch/>
                  </pic:blipFill>
                  <pic:spPr bwMode="auto">
                    <a:xfrm>
                      <a:off x="0" y="0"/>
                      <a:ext cx="3187700" cy="327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618D" w:rsidRDefault="001F618D" w:rsidP="001F618D">
      <w:pPr>
        <w:rPr>
          <w:noProof/>
          <w:lang w:eastAsia="en-AU"/>
        </w:rPr>
      </w:pPr>
    </w:p>
    <w:p w:rsidR="002E2B2D" w:rsidRDefault="002E2B2D" w:rsidP="001F618D">
      <w:pPr>
        <w:rPr>
          <w:noProof/>
          <w:lang w:eastAsia="en-AU"/>
        </w:rPr>
      </w:pPr>
    </w:p>
    <w:p w:rsidR="001F618D" w:rsidRDefault="001F618D" w:rsidP="001F618D">
      <w:pPr>
        <w:rPr>
          <w:noProof/>
          <w:lang w:eastAsia="en-AU"/>
        </w:rPr>
      </w:pPr>
    </w:p>
    <w:p w:rsidR="00FE4303" w:rsidRDefault="00FE4303" w:rsidP="001F618D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02DC68" wp14:editId="11CE3A35">
                <wp:simplePos x="0" y="0"/>
                <wp:positionH relativeFrom="column">
                  <wp:posOffset>3054350</wp:posOffset>
                </wp:positionH>
                <wp:positionV relativeFrom="paragraph">
                  <wp:posOffset>57150</wp:posOffset>
                </wp:positionV>
                <wp:extent cx="1600200" cy="76200"/>
                <wp:effectExtent l="19050" t="76200" r="19050" b="381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020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240.5pt;margin-top:4.5pt;width:126pt;height:6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" strokecolor="black [3213]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0E5832" wp14:editId="575A33C1">
                <wp:simplePos x="0" y="0"/>
                <wp:positionH relativeFrom="column">
                  <wp:posOffset>774700</wp:posOffset>
                </wp:positionH>
                <wp:positionV relativeFrom="paragraph">
                  <wp:posOffset>57150</wp:posOffset>
                </wp:positionV>
                <wp:extent cx="901700" cy="793750"/>
                <wp:effectExtent l="0" t="0" r="69850" b="635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700" cy="793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61pt;margin-top:4.5pt;width:71pt;height:6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" strokecolor="black [3213]">
                <v:stroke endarrow="open"/>
              </v:shape>
            </w:pict>
          </mc:Fallback>
        </mc:AlternateContent>
      </w:r>
    </w:p>
    <w:p w:rsidR="00FE4303" w:rsidRDefault="00FE4303" w:rsidP="001F618D">
      <w:pPr>
        <w:rPr>
          <w:noProof/>
          <w:lang w:eastAsia="en-AU"/>
        </w:rPr>
      </w:pPr>
    </w:p>
    <w:p w:rsidR="00FE4303" w:rsidRDefault="00FE4303" w:rsidP="001F618D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7C9972" wp14:editId="0A176FA7">
                <wp:simplePos x="0" y="0"/>
                <wp:positionH relativeFrom="column">
                  <wp:posOffset>2406650</wp:posOffset>
                </wp:positionH>
                <wp:positionV relativeFrom="paragraph">
                  <wp:posOffset>204470</wp:posOffset>
                </wp:positionV>
                <wp:extent cx="2120900" cy="355600"/>
                <wp:effectExtent l="38100" t="76200" r="12700" b="254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0900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189.5pt;margin-top:16.1pt;width:167pt;height:28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" strokecolor="black [3213]">
                <v:stroke endarrow="open"/>
              </v:shape>
            </w:pict>
          </mc:Fallback>
        </mc:AlternateContent>
      </w:r>
    </w:p>
    <w:p w:rsidR="00FE4303" w:rsidRDefault="00FE4303" w:rsidP="001F618D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A769EE" wp14:editId="1C97BA9C">
                <wp:simplePos x="0" y="0"/>
                <wp:positionH relativeFrom="column">
                  <wp:posOffset>774700</wp:posOffset>
                </wp:positionH>
                <wp:positionV relativeFrom="paragraph">
                  <wp:posOffset>215900</wp:posOffset>
                </wp:positionV>
                <wp:extent cx="1403350" cy="565150"/>
                <wp:effectExtent l="0" t="38100" r="63500" b="254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350" cy="565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61pt;margin-top:17pt;width:110.5pt;height:44.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" strokecolor="black [3213]">
                <v:stroke endarrow="open"/>
              </v:shape>
            </w:pict>
          </mc:Fallback>
        </mc:AlternateContent>
      </w:r>
    </w:p>
    <w:p w:rsidR="00FE4303" w:rsidRDefault="00FE4303" w:rsidP="001F618D">
      <w:pPr>
        <w:rPr>
          <w:noProof/>
          <w:lang w:eastAsia="en-AU"/>
        </w:rPr>
      </w:pPr>
    </w:p>
    <w:p w:rsidR="00FE4303" w:rsidRDefault="00FE4303" w:rsidP="001F618D">
      <w:pPr>
        <w:rPr>
          <w:noProof/>
          <w:lang w:eastAsia="en-AU"/>
        </w:rPr>
      </w:pPr>
    </w:p>
    <w:p w:rsidR="00FE4303" w:rsidRDefault="00FE4303" w:rsidP="001F618D">
      <w:pPr>
        <w:rPr>
          <w:noProof/>
          <w:lang w:eastAsia="en-AU"/>
        </w:rPr>
      </w:pPr>
    </w:p>
    <w:p w:rsidR="00FE4303" w:rsidRDefault="00FE4303" w:rsidP="001F618D">
      <w:pPr>
        <w:rPr>
          <w:noProof/>
          <w:lang w:eastAsia="en-AU"/>
        </w:rPr>
      </w:pPr>
    </w:p>
    <w:p w:rsidR="001F618D" w:rsidRDefault="002E2B2D" w:rsidP="002E2B2D">
      <w:pPr>
        <w:pStyle w:val="ListParagraph"/>
        <w:numPr>
          <w:ilvl w:val="0"/>
          <w:numId w:val="3"/>
        </w:numPr>
        <w:rPr>
          <w:noProof/>
          <w:lang w:eastAsia="en-AU"/>
        </w:rPr>
      </w:pPr>
      <w:r>
        <w:rPr>
          <w:noProof/>
          <w:lang w:eastAsia="en-AU"/>
        </w:rPr>
        <w:lastRenderedPageBreak/>
        <w:t xml:space="preserve">Complete the following table: </w:t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 w:rsidR="0056265F">
        <w:rPr>
          <w:noProof/>
          <w:lang w:eastAsia="en-AU"/>
        </w:rPr>
        <w:tab/>
        <w:t>(7</w:t>
      </w:r>
      <w:r>
        <w:rPr>
          <w:noProof/>
          <w:lang w:eastAsia="en-AU"/>
        </w:rPr>
        <w:t xml:space="preserve"> marks) </w:t>
      </w:r>
    </w:p>
    <w:p w:rsidR="0056265F" w:rsidRDefault="0056265F" w:rsidP="0056265F">
      <w:pPr>
        <w:pStyle w:val="ListParagraph"/>
        <w:rPr>
          <w:noProof/>
          <w:lang w:eastAsia="en-A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2"/>
        <w:gridCol w:w="2268"/>
        <w:gridCol w:w="4172"/>
      </w:tblGrid>
      <w:tr w:rsidR="002E2B2D" w:rsidTr="002E2B2D">
        <w:tc>
          <w:tcPr>
            <w:tcW w:w="2082" w:type="dxa"/>
          </w:tcPr>
          <w:p w:rsidR="002E2B2D" w:rsidRDefault="002E2B2D" w:rsidP="002E2B2D">
            <w:pPr>
              <w:pStyle w:val="ListParagraph"/>
              <w:ind w:left="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Stage </w:t>
            </w:r>
          </w:p>
        </w:tc>
        <w:tc>
          <w:tcPr>
            <w:tcW w:w="2268" w:type="dxa"/>
          </w:tcPr>
          <w:p w:rsidR="002E2B2D" w:rsidRDefault="002E2B2D" w:rsidP="002E2B2D">
            <w:pPr>
              <w:pStyle w:val="ListParagraph"/>
              <w:ind w:left="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Time Span (days) </w:t>
            </w:r>
          </w:p>
        </w:tc>
        <w:tc>
          <w:tcPr>
            <w:tcW w:w="4172" w:type="dxa"/>
          </w:tcPr>
          <w:p w:rsidR="002E2B2D" w:rsidRDefault="002E2B2D" w:rsidP="002E2B2D">
            <w:pPr>
              <w:pStyle w:val="ListParagraph"/>
              <w:ind w:left="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Main Events </w:t>
            </w:r>
          </w:p>
        </w:tc>
      </w:tr>
      <w:tr w:rsidR="002E2B2D" w:rsidTr="002E2B2D">
        <w:tc>
          <w:tcPr>
            <w:tcW w:w="208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Menstruation</w:t>
            </w:r>
          </w:p>
        </w:tc>
        <w:tc>
          <w:tcPr>
            <w:tcW w:w="2268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  <w:tc>
          <w:tcPr>
            <w:tcW w:w="417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Uterine bledding, accompanied by shedding of the endometrium</w:t>
            </w: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</w:tr>
      <w:tr w:rsidR="002E2B2D" w:rsidTr="002E2B2D">
        <w:tc>
          <w:tcPr>
            <w:tcW w:w="208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  <w:tc>
          <w:tcPr>
            <w:tcW w:w="2268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5-12 days</w:t>
            </w:r>
          </w:p>
        </w:tc>
        <w:tc>
          <w:tcPr>
            <w:tcW w:w="417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Endometrial repair begins, ovarian follicle development, and uterine lining thickens. </w:t>
            </w: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</w:tr>
      <w:tr w:rsidR="002E2B2D" w:rsidTr="002E2B2D">
        <w:tc>
          <w:tcPr>
            <w:tcW w:w="208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  <w:tc>
          <w:tcPr>
            <w:tcW w:w="2268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13-15 days</w:t>
            </w:r>
          </w:p>
        </w:tc>
        <w:tc>
          <w:tcPr>
            <w:tcW w:w="417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</w:tr>
      <w:tr w:rsidR="002E2B2D" w:rsidTr="002E2B2D">
        <w:tc>
          <w:tcPr>
            <w:tcW w:w="208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Secretion </w:t>
            </w:r>
          </w:p>
        </w:tc>
        <w:tc>
          <w:tcPr>
            <w:tcW w:w="2268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  <w:tc>
          <w:tcPr>
            <w:tcW w:w="417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Secretion of watery mucus, breakdown of unfertilisied egg, corpus luteum developed. </w:t>
            </w: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</w:tr>
      <w:tr w:rsidR="002E2B2D" w:rsidTr="002E2B2D">
        <w:tc>
          <w:tcPr>
            <w:tcW w:w="208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Premenstruation</w:t>
            </w:r>
          </w:p>
        </w:tc>
        <w:tc>
          <w:tcPr>
            <w:tcW w:w="2268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  <w:tc>
          <w:tcPr>
            <w:tcW w:w="4172" w:type="dxa"/>
          </w:tcPr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56265F" w:rsidRDefault="0056265F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  <w:p w:rsidR="002E2B2D" w:rsidRDefault="002E2B2D" w:rsidP="002E2B2D">
            <w:pPr>
              <w:pStyle w:val="ListParagraph"/>
              <w:ind w:left="0"/>
              <w:jc w:val="center"/>
              <w:rPr>
                <w:noProof/>
                <w:lang w:eastAsia="en-AU"/>
              </w:rPr>
            </w:pPr>
          </w:p>
        </w:tc>
      </w:tr>
    </w:tbl>
    <w:p w:rsidR="002E2B2D" w:rsidRDefault="002E2B2D" w:rsidP="0056265F">
      <w:pPr>
        <w:rPr>
          <w:noProof/>
          <w:lang w:eastAsia="en-AU"/>
        </w:rPr>
      </w:pPr>
    </w:p>
    <w:p w:rsidR="0056265F" w:rsidRDefault="0056265F" w:rsidP="0056265F">
      <w:pPr>
        <w:rPr>
          <w:noProof/>
          <w:lang w:eastAsia="en-AU"/>
        </w:rPr>
      </w:pPr>
    </w:p>
    <w:p w:rsidR="0056265F" w:rsidRDefault="0056265F" w:rsidP="0056265F">
      <w:pPr>
        <w:rPr>
          <w:noProof/>
          <w:lang w:eastAsia="en-AU"/>
        </w:rPr>
      </w:pPr>
    </w:p>
    <w:p w:rsidR="0056265F" w:rsidRDefault="0056265F" w:rsidP="0056265F">
      <w:pPr>
        <w:rPr>
          <w:noProof/>
          <w:lang w:eastAsia="en-AU"/>
        </w:rPr>
      </w:pPr>
    </w:p>
    <w:p w:rsidR="0056265F" w:rsidRDefault="0056265F" w:rsidP="0056265F">
      <w:pPr>
        <w:rPr>
          <w:noProof/>
          <w:lang w:eastAsia="en-AU"/>
        </w:rPr>
      </w:pPr>
    </w:p>
    <w:p w:rsidR="0056265F" w:rsidRDefault="0056265F" w:rsidP="0056265F">
      <w:pPr>
        <w:rPr>
          <w:noProof/>
          <w:lang w:eastAsia="en-AU"/>
        </w:rPr>
      </w:pPr>
    </w:p>
    <w:p w:rsidR="0056265F" w:rsidRDefault="0056265F" w:rsidP="0056265F">
      <w:pPr>
        <w:rPr>
          <w:noProof/>
          <w:lang w:eastAsia="en-AU"/>
        </w:rPr>
      </w:pPr>
    </w:p>
    <w:p w:rsidR="0056265F" w:rsidRDefault="0056265F" w:rsidP="0056265F">
      <w:pPr>
        <w:rPr>
          <w:noProof/>
          <w:lang w:eastAsia="en-AU"/>
        </w:rPr>
      </w:pPr>
    </w:p>
    <w:p w:rsidR="0056265F" w:rsidRDefault="0056265F" w:rsidP="0056265F">
      <w:pPr>
        <w:rPr>
          <w:noProof/>
          <w:lang w:eastAsia="en-AU"/>
        </w:rPr>
      </w:pPr>
    </w:p>
    <w:p w:rsidR="001F618D" w:rsidRDefault="001F618D" w:rsidP="001F618D">
      <w:pPr>
        <w:rPr>
          <w:noProof/>
          <w:lang w:eastAsia="en-AU"/>
        </w:rPr>
      </w:pPr>
      <w:r>
        <w:rPr>
          <w:noProof/>
          <w:lang w:eastAsia="en-AU"/>
        </w:rPr>
        <w:lastRenderedPageBreak/>
        <w:t xml:space="preserve">Extended Answer: </w:t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</w:r>
      <w:r>
        <w:rPr>
          <w:noProof/>
          <w:lang w:eastAsia="en-AU"/>
        </w:rPr>
        <w:tab/>
        <w:t xml:space="preserve">(9 marks) </w:t>
      </w:r>
    </w:p>
    <w:p w:rsidR="001F618D" w:rsidRDefault="0056265F" w:rsidP="001F618D">
      <w:pPr>
        <w:rPr>
          <w:noProof/>
          <w:lang w:eastAsia="en-AU"/>
        </w:rPr>
      </w:pPr>
      <w:r>
        <w:rPr>
          <w:noProof/>
          <w:lang w:eastAsia="en-AU"/>
        </w:rPr>
        <w:t xml:space="preserve">15. </w:t>
      </w:r>
      <w:r>
        <w:rPr>
          <w:noProof/>
          <w:lang w:eastAsia="en-AU"/>
        </w:rPr>
        <w:t>Describe the events that take place during:</w:t>
      </w:r>
    </w:p>
    <w:p w:rsidR="001F618D" w:rsidRDefault="001F618D" w:rsidP="001F618D">
      <w:pPr>
        <w:rPr>
          <w:noProof/>
          <w:lang w:eastAsia="en-AU"/>
        </w:rPr>
      </w:pPr>
      <w:r>
        <w:rPr>
          <w:noProof/>
          <w:lang w:eastAsia="en-AU"/>
        </w:rPr>
        <w:tab/>
        <w:t xml:space="preserve">a) the first stage of labour </w:t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  <w:t xml:space="preserve">(3 marks) </w:t>
      </w:r>
    </w:p>
    <w:p w:rsidR="001F618D" w:rsidRDefault="001F618D" w:rsidP="001F618D">
      <w:pPr>
        <w:rPr>
          <w:noProof/>
          <w:lang w:eastAsia="en-AU"/>
        </w:rPr>
      </w:pPr>
      <w:r>
        <w:rPr>
          <w:noProof/>
          <w:lang w:eastAsia="en-AU"/>
        </w:rPr>
        <w:tab/>
        <w:t xml:space="preserve">b) the second stage of labour </w:t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  <w:t xml:space="preserve">(3 marks) </w:t>
      </w:r>
    </w:p>
    <w:p w:rsidR="001F618D" w:rsidRDefault="001F618D" w:rsidP="001F618D">
      <w:pPr>
        <w:rPr>
          <w:noProof/>
          <w:lang w:eastAsia="en-AU"/>
        </w:rPr>
      </w:pPr>
      <w:r>
        <w:rPr>
          <w:noProof/>
          <w:lang w:eastAsia="en-AU"/>
        </w:rPr>
        <w:tab/>
        <w:t xml:space="preserve">c) the third stage of labour </w:t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</w:r>
      <w:r w:rsidR="0056265F">
        <w:rPr>
          <w:noProof/>
          <w:lang w:eastAsia="en-AU"/>
        </w:rPr>
        <w:tab/>
        <w:t xml:space="preserve">(3 marks) </w:t>
      </w:r>
    </w:p>
    <w:p w:rsidR="001F618D" w:rsidRDefault="001F618D" w:rsidP="001F618D">
      <w:pPr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F618D" w:rsidRDefault="001F618D" w:rsidP="001F618D">
      <w:pPr>
        <w:rPr>
          <w:noProof/>
          <w:lang w:eastAsia="en-AU"/>
        </w:rPr>
      </w:pPr>
    </w:p>
    <w:p w:rsidR="001F618D" w:rsidRDefault="001F618D" w:rsidP="001F618D">
      <w:pPr>
        <w:rPr>
          <w:noProof/>
          <w:lang w:eastAsia="en-AU"/>
        </w:rPr>
      </w:pPr>
    </w:p>
    <w:p w:rsidR="00195F32" w:rsidRDefault="00195F32"/>
    <w:sectPr w:rsidR="0019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B1079D"/>
    <w:multiLevelType w:val="hybridMultilevel"/>
    <w:tmpl w:val="F41ED9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F05CD"/>
    <w:multiLevelType w:val="hybridMultilevel"/>
    <w:tmpl w:val="4F3E8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6A6"/>
    <w:rsid w:val="00195F32"/>
    <w:rsid w:val="001F618D"/>
    <w:rsid w:val="002E2B2D"/>
    <w:rsid w:val="004E46A6"/>
    <w:rsid w:val="0056265F"/>
    <w:rsid w:val="00FE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6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6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4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6A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2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6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6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4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6A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2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2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EF74D581</Template>
  <TotalTime>49</TotalTime>
  <Pages>5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1</cp:revision>
  <dcterms:created xsi:type="dcterms:W3CDTF">2018-10-09T23:05:00Z</dcterms:created>
  <dcterms:modified xsi:type="dcterms:W3CDTF">2018-10-09T23:55:00Z</dcterms:modified>
</cp:coreProperties>
</file>