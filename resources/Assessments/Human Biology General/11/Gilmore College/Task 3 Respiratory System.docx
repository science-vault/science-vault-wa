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0DC" w:rsidRDefault="00D760DC" w:rsidP="00D760DC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1F88E7" wp14:editId="7CD3D497">
            <wp:simplePos x="0" y="0"/>
            <wp:positionH relativeFrom="column">
              <wp:posOffset>4981575</wp:posOffset>
            </wp:positionH>
            <wp:positionV relativeFrom="paragraph">
              <wp:posOffset>-638175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YEAR 11</w: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</w:p>
    <w:p w:rsidR="00D760DC" w:rsidRDefault="00D760DC" w:rsidP="00D760DC">
      <w:pPr>
        <w:ind w:left="567" w:hanging="425"/>
        <w:contextualSpacing/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F9A6A" wp14:editId="5123D48F">
                <wp:simplePos x="0" y="0"/>
                <wp:positionH relativeFrom="column">
                  <wp:posOffset>104775</wp:posOffset>
                </wp:positionH>
                <wp:positionV relativeFrom="paragraph">
                  <wp:posOffset>329565</wp:posOffset>
                </wp:positionV>
                <wp:extent cx="5114925" cy="0"/>
                <wp:effectExtent l="0" t="19050" r="952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25.95pt" to="411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" strokecolor="#5b9bd5" strokeweight="2.2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General Human Biology: Task Three</w:t>
      </w:r>
      <w:r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  <w:br/>
      </w:r>
    </w:p>
    <w:p w:rsidR="00D760DC" w:rsidRDefault="00D760DC" w:rsidP="00D760DC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</w:p>
    <w:p w:rsidR="00D760DC" w:rsidRDefault="00D760DC" w:rsidP="00D760DC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Student name _________________________         Teacher ____________________________</w:t>
      </w:r>
    </w:p>
    <w:p w:rsidR="00D760DC" w:rsidRDefault="00D760DC" w:rsidP="00D760DC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eastAsia="en-GB"/>
        </w:rPr>
        <w:t>TEST: RESPIRATORY SYSTEM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 w:rsidRPr="00BD61D7">
        <w:rPr>
          <w:rFonts w:asciiTheme="minorHAnsi" w:hAnsiTheme="minorHAnsi" w:cstheme="minorHAnsi"/>
          <w:b/>
          <w:sz w:val="22"/>
          <w:szCs w:val="22"/>
          <w:lang w:eastAsia="en-GB"/>
        </w:rPr>
        <w:t>Weighting: 4%</w:t>
      </w:r>
    </w:p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>
        <w:rPr>
          <w:rFonts w:asciiTheme="minorHAnsi" w:hAnsiTheme="minorHAnsi" w:cstheme="minorHAnsi"/>
          <w:sz w:val="22"/>
          <w:szCs w:val="22"/>
          <w:lang w:eastAsia="en-GB"/>
        </w:rPr>
        <w:t>Working time for paper: 45</w:t>
      </w:r>
      <w:r w:rsidRPr="00BD61D7">
        <w:rPr>
          <w:rFonts w:asciiTheme="minorHAnsi" w:hAnsiTheme="minorHAnsi" w:cstheme="minorHAnsi"/>
          <w:sz w:val="22"/>
          <w:szCs w:val="22"/>
          <w:lang w:eastAsia="en-GB"/>
        </w:rPr>
        <w:t xml:space="preserve"> Minutes</w:t>
      </w:r>
      <w:r>
        <w:rPr>
          <w:rFonts w:asciiTheme="minorHAnsi" w:hAnsiTheme="minorHAnsi" w:cstheme="minorHAnsi"/>
          <w:sz w:val="22"/>
          <w:szCs w:val="22"/>
          <w:lang w:eastAsia="en-GB"/>
        </w:rPr>
        <w:t xml:space="preserve"> </w:t>
      </w:r>
    </w:p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Materials to be provided by the student:</w:t>
      </w:r>
    </w:p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 w:rsidRPr="00BD61D7">
        <w:rPr>
          <w:rFonts w:asciiTheme="minorHAnsi" w:hAnsiTheme="minorHAnsi" w:cstheme="minorHAnsi"/>
          <w:sz w:val="22"/>
          <w:szCs w:val="22"/>
          <w:lang w:eastAsia="en-GB"/>
        </w:rPr>
        <w:t>Blue/Black Pen, pencil, eraser or correction fluid, and ruler</w:t>
      </w:r>
    </w:p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Marks available:</w:t>
      </w:r>
    </w:p>
    <w:tbl>
      <w:tblPr>
        <w:tblStyle w:val="TableGrid"/>
        <w:tblpPr w:leftFromText="180" w:rightFromText="180" w:vertAnchor="text" w:horzAnchor="margin" w:tblpXSpec="center" w:tblpY="143"/>
        <w:tblW w:w="8789" w:type="dxa"/>
        <w:tblLook w:val="04A0" w:firstRow="1" w:lastRow="0" w:firstColumn="1" w:lastColumn="0" w:noHBand="0" w:noVBand="1"/>
      </w:tblPr>
      <w:tblGrid>
        <w:gridCol w:w="3135"/>
        <w:gridCol w:w="1401"/>
        <w:gridCol w:w="1276"/>
        <w:gridCol w:w="1418"/>
        <w:gridCol w:w="1559"/>
      </w:tblGrid>
      <w:tr w:rsidR="00D760DC" w:rsidTr="00A4498A"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0DC" w:rsidRDefault="00D760DC" w:rsidP="00A4498A">
            <w:pPr>
              <w:tabs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Number of questions available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D760DC" w:rsidRDefault="00D760DC" w:rsidP="00A4498A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Suggested working time (minutes)</w:t>
            </w:r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D760DC" w:rsidRDefault="00D760DC" w:rsidP="00A4498A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Marks available</w:t>
            </w: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D760DC" w:rsidRDefault="00D760DC" w:rsidP="00A4498A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Student score</w:t>
            </w:r>
          </w:p>
        </w:tc>
      </w:tr>
      <w:tr w:rsidR="00D760DC" w:rsidTr="00A4498A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0DC" w:rsidRPr="00BD61D7" w:rsidRDefault="00D760DC" w:rsidP="00A4498A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A: Multiple-choice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D760DC" w:rsidTr="00A4498A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0DC" w:rsidRPr="00BD61D7" w:rsidRDefault="00D760DC" w:rsidP="00A4498A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B: Short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52151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D760DC" w:rsidTr="00A4498A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0DC" w:rsidRPr="00BD61D7" w:rsidRDefault="00D760DC" w:rsidP="00A4498A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C: Extended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4498A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highlight w:val="yellow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4498A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highlight w:val="yellow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Pr="00A4498A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highlight w:val="yellow"/>
                <w:lang w:val="en-GB" w:eastAsia="en-GB"/>
              </w:rPr>
            </w:pPr>
            <w:r w:rsidRPr="00A52151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D760DC" w:rsidTr="00A4498A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0DC" w:rsidRDefault="00D760DC" w:rsidP="00A4498A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Totals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A4498A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A52151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D760DC" w:rsidTr="00A4498A">
        <w:tc>
          <w:tcPr>
            <w:tcW w:w="7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Teacher Feedback:</w:t>
            </w:r>
          </w:p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60DC" w:rsidRDefault="00D760DC" w:rsidP="00A4498A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</w:tbl>
    <w:p w:rsidR="00D760DC" w:rsidRDefault="00D760DC" w:rsidP="00D760DC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:rsidR="00D760DC" w:rsidRDefault="00D760DC" w:rsidP="00D760DC">
      <w:pPr>
        <w:rPr>
          <w:rFonts w:asciiTheme="minorHAnsi" w:hAnsiTheme="minorHAnsi" w:cstheme="minorHAnsi"/>
          <w:lang w:eastAsia="en-US"/>
        </w:rPr>
      </w:pPr>
    </w:p>
    <w:p w:rsidR="00D760DC" w:rsidRDefault="00D760DC" w:rsidP="00D760DC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D760DC" w:rsidRDefault="00D760DC" w:rsidP="00D760DC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D760DC" w:rsidRDefault="00D760DC" w:rsidP="00D760DC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D760DC" w:rsidRDefault="00D760DC" w:rsidP="00D760DC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D760DC" w:rsidRPr="00BD61D7" w:rsidRDefault="00D760DC" w:rsidP="00D760DC">
      <w:pPr>
        <w:suppressAutoHyphens/>
        <w:spacing w:line="276" w:lineRule="auto"/>
        <w:rPr>
          <w:rFonts w:ascii="Arial" w:hAnsi="Arial" w:cs="Arial"/>
          <w:b/>
          <w:szCs w:val="28"/>
        </w:rPr>
      </w:pPr>
      <w:r w:rsidRPr="00BD61D7">
        <w:rPr>
          <w:rFonts w:ascii="Arial" w:hAnsi="Arial" w:cs="Arial"/>
          <w:b/>
          <w:szCs w:val="28"/>
        </w:rPr>
        <w:lastRenderedPageBreak/>
        <w:t xml:space="preserve">Part A: Multiple </w:t>
      </w:r>
      <w:proofErr w:type="gramStart"/>
      <w:r w:rsidRPr="00BD61D7">
        <w:rPr>
          <w:rFonts w:ascii="Arial" w:hAnsi="Arial" w:cs="Arial"/>
          <w:b/>
          <w:szCs w:val="28"/>
        </w:rPr>
        <w:t>Choice</w:t>
      </w:r>
      <w:proofErr w:type="gramEnd"/>
      <w:r w:rsidRPr="00BD61D7">
        <w:rPr>
          <w:rFonts w:ascii="Arial" w:hAnsi="Arial" w:cs="Arial"/>
          <w:b/>
          <w:szCs w:val="28"/>
        </w:rPr>
        <w:t xml:space="preserve"> </w:t>
      </w:r>
    </w:p>
    <w:p w:rsidR="00D760DC" w:rsidRPr="00E877C0" w:rsidRDefault="00D760DC" w:rsidP="00D760DC">
      <w:pPr>
        <w:suppressAutoHyphens/>
        <w:spacing w:line="276" w:lineRule="auto"/>
        <w:rPr>
          <w:rFonts w:ascii="Arial" w:hAnsi="Arial" w:cs="Arial"/>
          <w:spacing w:val="-2"/>
          <w:sz w:val="22"/>
          <w:szCs w:val="22"/>
          <w:lang w:eastAsia="en-US"/>
        </w:rPr>
      </w:pPr>
    </w:p>
    <w:p w:rsidR="00A4498A" w:rsidRDefault="00A4498A" w:rsidP="00A4498A">
      <w:pPr>
        <w:pStyle w:val="ListParagraph"/>
        <w:numPr>
          <w:ilvl w:val="0"/>
          <w:numId w:val="2"/>
        </w:numPr>
        <w:spacing w:line="240" w:lineRule="auto"/>
      </w:pPr>
      <w:r>
        <w:t>Which answer correctly lists the level of organisation from smallest to largest?</w:t>
      </w:r>
    </w:p>
    <w:p w:rsidR="00A4498A" w:rsidRDefault="00A4498A" w:rsidP="00A4498A">
      <w:pPr>
        <w:pStyle w:val="ListParagraph"/>
        <w:numPr>
          <w:ilvl w:val="0"/>
          <w:numId w:val="1"/>
        </w:numPr>
        <w:spacing w:line="240" w:lineRule="auto"/>
      </w:pPr>
      <w:r>
        <w:t xml:space="preserve">Cell -&gt; Organ -&gt; Tissue -&gt; Organ System </w:t>
      </w:r>
    </w:p>
    <w:p w:rsidR="00A4498A" w:rsidRDefault="00A4498A" w:rsidP="00A4498A">
      <w:pPr>
        <w:pStyle w:val="ListParagraph"/>
        <w:numPr>
          <w:ilvl w:val="0"/>
          <w:numId w:val="1"/>
        </w:numPr>
        <w:spacing w:line="240" w:lineRule="auto"/>
      </w:pPr>
      <w:r>
        <w:t xml:space="preserve">Cell -&gt; Tissue -&gt; Organ -&gt; Organ System </w:t>
      </w:r>
    </w:p>
    <w:p w:rsidR="00A4498A" w:rsidRDefault="00A4498A" w:rsidP="00A4498A">
      <w:pPr>
        <w:pStyle w:val="ListParagraph"/>
        <w:numPr>
          <w:ilvl w:val="0"/>
          <w:numId w:val="1"/>
        </w:numPr>
        <w:spacing w:line="240" w:lineRule="auto"/>
      </w:pPr>
      <w:r>
        <w:t xml:space="preserve">Organ System -&gt; Tissue -&gt; Cell -&gt; Organ </w:t>
      </w:r>
    </w:p>
    <w:p w:rsidR="00A4498A" w:rsidRDefault="00A4498A" w:rsidP="00A4498A">
      <w:pPr>
        <w:pStyle w:val="ListParagraph"/>
        <w:spacing w:line="240" w:lineRule="auto"/>
      </w:pPr>
    </w:p>
    <w:p w:rsidR="00A4498A" w:rsidRDefault="00A4498A" w:rsidP="00A4498A">
      <w:pPr>
        <w:pStyle w:val="ListParagraph"/>
        <w:numPr>
          <w:ilvl w:val="0"/>
          <w:numId w:val="2"/>
        </w:numPr>
        <w:spacing w:line="240" w:lineRule="auto"/>
      </w:pPr>
      <w:r>
        <w:t>Where does gas exchange take place in the respiratory system?</w:t>
      </w:r>
    </w:p>
    <w:p w:rsidR="00A4498A" w:rsidRDefault="00A4498A" w:rsidP="00A4498A">
      <w:pPr>
        <w:pStyle w:val="ListParagraph"/>
        <w:numPr>
          <w:ilvl w:val="0"/>
          <w:numId w:val="3"/>
        </w:numPr>
        <w:spacing w:line="240" w:lineRule="auto"/>
      </w:pPr>
      <w:r>
        <w:t xml:space="preserve">Alveoli </w:t>
      </w:r>
    </w:p>
    <w:p w:rsidR="00A4498A" w:rsidRDefault="00A4498A" w:rsidP="00A4498A">
      <w:pPr>
        <w:pStyle w:val="ListParagraph"/>
        <w:numPr>
          <w:ilvl w:val="0"/>
          <w:numId w:val="3"/>
        </w:numPr>
        <w:spacing w:line="240" w:lineRule="auto"/>
      </w:pPr>
      <w:r>
        <w:t xml:space="preserve">Bronchi </w:t>
      </w:r>
    </w:p>
    <w:p w:rsidR="00A4498A" w:rsidRDefault="00A4498A" w:rsidP="00A4498A">
      <w:pPr>
        <w:pStyle w:val="ListParagraph"/>
        <w:numPr>
          <w:ilvl w:val="0"/>
          <w:numId w:val="3"/>
        </w:numPr>
        <w:spacing w:line="240" w:lineRule="auto"/>
      </w:pPr>
      <w:r>
        <w:t xml:space="preserve">Epiglottis </w:t>
      </w:r>
    </w:p>
    <w:p w:rsidR="00A4498A" w:rsidRDefault="00A4498A" w:rsidP="00A4498A">
      <w:pPr>
        <w:pStyle w:val="ListParagraph"/>
        <w:numPr>
          <w:ilvl w:val="0"/>
          <w:numId w:val="3"/>
        </w:numPr>
        <w:spacing w:line="240" w:lineRule="auto"/>
      </w:pPr>
      <w:r>
        <w:t xml:space="preserve">Larynx </w:t>
      </w:r>
    </w:p>
    <w:p w:rsidR="00A4498A" w:rsidRDefault="00A4498A" w:rsidP="00A4498A">
      <w:pPr>
        <w:pStyle w:val="ListParagraph"/>
        <w:spacing w:line="240" w:lineRule="auto"/>
      </w:pPr>
    </w:p>
    <w:p w:rsidR="00A4498A" w:rsidRDefault="00A4498A" w:rsidP="00A4498A">
      <w:pPr>
        <w:pStyle w:val="ListParagraph"/>
        <w:numPr>
          <w:ilvl w:val="0"/>
          <w:numId w:val="2"/>
        </w:numPr>
        <w:spacing w:line="240" w:lineRule="auto"/>
      </w:pPr>
      <w:r>
        <w:t>What is the correct equation for aerobic respiration?</w:t>
      </w:r>
    </w:p>
    <w:p w:rsidR="00A4498A" w:rsidRDefault="00A4498A" w:rsidP="00A4498A">
      <w:pPr>
        <w:pStyle w:val="ListParagraph"/>
        <w:numPr>
          <w:ilvl w:val="0"/>
          <w:numId w:val="4"/>
        </w:numPr>
        <w:spacing w:line="240" w:lineRule="auto"/>
      </w:pPr>
      <w:r>
        <w:t xml:space="preserve">Glucose + Oxygen -&gt; Carbon Dioxide + Water + (Energy) </w:t>
      </w:r>
    </w:p>
    <w:p w:rsidR="00A4498A" w:rsidRDefault="00A4498A" w:rsidP="00A4498A">
      <w:pPr>
        <w:pStyle w:val="ListParagraph"/>
        <w:numPr>
          <w:ilvl w:val="0"/>
          <w:numId w:val="4"/>
        </w:numPr>
        <w:spacing w:line="240" w:lineRule="auto"/>
      </w:pPr>
      <w:r>
        <w:t xml:space="preserve">Glucose + Carbon Dioxide + Oxygen -&gt; Water + Energy </w:t>
      </w:r>
    </w:p>
    <w:p w:rsidR="00A4498A" w:rsidRDefault="00A4498A" w:rsidP="00A4498A">
      <w:pPr>
        <w:pStyle w:val="ListParagraph"/>
        <w:numPr>
          <w:ilvl w:val="0"/>
          <w:numId w:val="4"/>
        </w:numPr>
      </w:pPr>
      <w:r>
        <w:t>Energy + Glucose -&gt; Oxygen + Carbon Dioxide + Water</w:t>
      </w:r>
    </w:p>
    <w:p w:rsidR="00A4498A" w:rsidRDefault="00A4498A" w:rsidP="00A4498A">
      <w:pPr>
        <w:pStyle w:val="ListParagraph"/>
        <w:numPr>
          <w:ilvl w:val="0"/>
          <w:numId w:val="4"/>
        </w:numPr>
      </w:pPr>
      <w:r>
        <w:t xml:space="preserve">Glucose + Carbon Dioxide -&gt; Water + Energy + Oxygen </w:t>
      </w:r>
    </w:p>
    <w:p w:rsidR="00A4498A" w:rsidRDefault="00A4498A" w:rsidP="00A4498A">
      <w:pPr>
        <w:pStyle w:val="ListParagraph"/>
      </w:pPr>
    </w:p>
    <w:p w:rsidR="00A4498A" w:rsidRDefault="00A4498A" w:rsidP="00A4498A">
      <w:pPr>
        <w:pStyle w:val="ListParagraph"/>
        <w:numPr>
          <w:ilvl w:val="0"/>
          <w:numId w:val="2"/>
        </w:numPr>
        <w:spacing w:line="240" w:lineRule="auto"/>
      </w:pPr>
      <w:r>
        <w:t>Where in the cell does the majority of aerobic respiration take place?</w:t>
      </w:r>
    </w:p>
    <w:p w:rsidR="00A4498A" w:rsidRDefault="00A4498A" w:rsidP="00A4498A">
      <w:pPr>
        <w:pStyle w:val="ListParagraph"/>
        <w:numPr>
          <w:ilvl w:val="0"/>
          <w:numId w:val="5"/>
        </w:numPr>
        <w:spacing w:line="240" w:lineRule="auto"/>
      </w:pPr>
      <w:r>
        <w:t xml:space="preserve">Cytoplasm </w:t>
      </w:r>
    </w:p>
    <w:p w:rsidR="00A4498A" w:rsidRDefault="00A4498A" w:rsidP="00A4498A">
      <w:pPr>
        <w:pStyle w:val="ListParagraph"/>
        <w:numPr>
          <w:ilvl w:val="0"/>
          <w:numId w:val="5"/>
        </w:numPr>
        <w:spacing w:line="240" w:lineRule="auto"/>
      </w:pPr>
      <w:r>
        <w:t xml:space="preserve">Nucleus </w:t>
      </w:r>
    </w:p>
    <w:p w:rsidR="00A4498A" w:rsidRDefault="00A4498A" w:rsidP="00A4498A">
      <w:pPr>
        <w:pStyle w:val="ListParagraph"/>
        <w:numPr>
          <w:ilvl w:val="0"/>
          <w:numId w:val="5"/>
        </w:numPr>
        <w:spacing w:line="240" w:lineRule="auto"/>
      </w:pPr>
      <w:r>
        <w:t xml:space="preserve">Mitochondria </w:t>
      </w:r>
    </w:p>
    <w:p w:rsidR="00A4498A" w:rsidRDefault="00A4498A" w:rsidP="00A4498A">
      <w:pPr>
        <w:pStyle w:val="ListParagraph"/>
        <w:numPr>
          <w:ilvl w:val="0"/>
          <w:numId w:val="5"/>
        </w:numPr>
        <w:spacing w:line="240" w:lineRule="auto"/>
      </w:pPr>
      <w:r>
        <w:t xml:space="preserve">Chloroplast </w:t>
      </w:r>
    </w:p>
    <w:p w:rsidR="00A4498A" w:rsidRDefault="00A4498A" w:rsidP="00A4498A"/>
    <w:p w:rsidR="00A4498A" w:rsidRDefault="00A4498A" w:rsidP="00A4498A">
      <w:pPr>
        <w:pStyle w:val="ListParagraph"/>
        <w:numPr>
          <w:ilvl w:val="0"/>
          <w:numId w:val="2"/>
        </w:numPr>
        <w:spacing w:line="240" w:lineRule="auto"/>
      </w:pPr>
      <w:r>
        <w:t>What is the difference between aerobic respiration and anaerobic respiration?</w:t>
      </w:r>
    </w:p>
    <w:p w:rsidR="00A4498A" w:rsidRDefault="00A4498A" w:rsidP="00A4498A">
      <w:pPr>
        <w:pStyle w:val="ListParagraph"/>
        <w:numPr>
          <w:ilvl w:val="0"/>
          <w:numId w:val="6"/>
        </w:numPr>
        <w:spacing w:line="240" w:lineRule="auto"/>
      </w:pPr>
      <w:r>
        <w:t xml:space="preserve">Oxygen is not present in anaerobic respiration </w:t>
      </w:r>
    </w:p>
    <w:p w:rsidR="00A4498A" w:rsidRDefault="00A4498A" w:rsidP="00A4498A">
      <w:pPr>
        <w:pStyle w:val="ListParagraph"/>
        <w:numPr>
          <w:ilvl w:val="0"/>
          <w:numId w:val="6"/>
        </w:numPr>
        <w:spacing w:line="240" w:lineRule="auto"/>
      </w:pPr>
      <w:r>
        <w:t xml:space="preserve">There is no difference </w:t>
      </w:r>
    </w:p>
    <w:p w:rsidR="00A4498A" w:rsidRDefault="00A4498A" w:rsidP="00A4498A">
      <w:pPr>
        <w:pStyle w:val="ListParagraph"/>
        <w:numPr>
          <w:ilvl w:val="0"/>
          <w:numId w:val="6"/>
        </w:numPr>
        <w:spacing w:line="240" w:lineRule="auto"/>
      </w:pPr>
      <w:r>
        <w:t xml:space="preserve">Aerobic requires more inputs than anaerobic respiration </w:t>
      </w:r>
    </w:p>
    <w:p w:rsidR="00A4498A" w:rsidRDefault="00A4498A" w:rsidP="00A4498A">
      <w:pPr>
        <w:pStyle w:val="ListParagraph"/>
        <w:numPr>
          <w:ilvl w:val="0"/>
          <w:numId w:val="6"/>
        </w:numPr>
      </w:pPr>
      <w:r>
        <w:t xml:space="preserve">Carbon dioxide is only present in anaerobic respiration </w:t>
      </w:r>
    </w:p>
    <w:p w:rsidR="00A4498A" w:rsidRDefault="00A4498A" w:rsidP="00A4498A">
      <w:pPr>
        <w:pStyle w:val="ListParagraph"/>
      </w:pPr>
    </w:p>
    <w:p w:rsidR="00A52151" w:rsidRPr="00BD61D7" w:rsidRDefault="00A52151" w:rsidP="00A52151">
      <w:pPr>
        <w:suppressAutoHyphens/>
        <w:spacing w:line="276" w:lineRule="auto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Part B</w:t>
      </w:r>
      <w:r w:rsidRPr="00BD61D7">
        <w:rPr>
          <w:rFonts w:ascii="Arial" w:hAnsi="Arial" w:cs="Arial"/>
          <w:b/>
          <w:szCs w:val="28"/>
        </w:rPr>
        <w:t xml:space="preserve">: </w:t>
      </w:r>
      <w:r>
        <w:rPr>
          <w:rFonts w:ascii="Arial" w:hAnsi="Arial" w:cs="Arial"/>
          <w:b/>
          <w:szCs w:val="28"/>
        </w:rPr>
        <w:t xml:space="preserve">Short Answer </w:t>
      </w:r>
      <w:r w:rsidRPr="00BD61D7">
        <w:rPr>
          <w:rFonts w:ascii="Arial" w:hAnsi="Arial" w:cs="Arial"/>
          <w:b/>
          <w:szCs w:val="28"/>
        </w:rPr>
        <w:t xml:space="preserve"> </w:t>
      </w:r>
    </w:p>
    <w:p w:rsidR="00A4498A" w:rsidRDefault="00A4498A" w:rsidP="00A521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4498A" w:rsidRDefault="00A52151" w:rsidP="00A52151">
      <w:pPr>
        <w:pStyle w:val="ListParagraph"/>
        <w:numPr>
          <w:ilvl w:val="0"/>
          <w:numId w:val="2"/>
        </w:numPr>
      </w:pPr>
      <w:r>
        <w:t xml:space="preserve">Define the following: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 marks) </w:t>
      </w:r>
    </w:p>
    <w:p w:rsidR="00A4498A" w:rsidRDefault="00A4498A" w:rsidP="00A4498A">
      <w:pPr>
        <w:pStyle w:val="ListParagraph"/>
        <w:numPr>
          <w:ilvl w:val="1"/>
          <w:numId w:val="6"/>
        </w:numPr>
      </w:pPr>
      <w:r>
        <w:t>Aerobic Respiration: _______________________________________________________________________________________________________________________________________________________________________________________________________________________</w:t>
      </w:r>
      <w:r w:rsidR="00A52151">
        <w:t>____________________________________________________________</w:t>
      </w:r>
      <w:r>
        <w:t>_</w:t>
      </w:r>
    </w:p>
    <w:p w:rsidR="00A4498A" w:rsidRDefault="00A4498A" w:rsidP="001420C8">
      <w:pPr>
        <w:pStyle w:val="ListParagraph"/>
        <w:numPr>
          <w:ilvl w:val="1"/>
          <w:numId w:val="6"/>
        </w:numPr>
        <w:ind w:left="1800"/>
      </w:pPr>
      <w:r>
        <w:t xml:space="preserve">Anaerobic Respiration: </w:t>
      </w:r>
    </w:p>
    <w:p w:rsidR="00A4498A" w:rsidRDefault="00A4498A" w:rsidP="001420C8">
      <w:pPr>
        <w:pStyle w:val="ListParagraph"/>
        <w:ind w:left="1440"/>
      </w:pPr>
      <w:r>
        <w:t>________________________________________________________________________________________________________________________________________________________________</w:t>
      </w:r>
      <w:r w:rsidR="00A52151">
        <w:t>________________________________________________________________________</w:t>
      </w:r>
      <w:r>
        <w:t>___________________________________________________</w:t>
      </w:r>
      <w:r w:rsidR="001420C8">
        <w:t>_________________________________________________________</w:t>
      </w:r>
      <w:r>
        <w:t>_____</w:t>
      </w:r>
    </w:p>
    <w:p w:rsidR="00A52151" w:rsidRDefault="00A52151" w:rsidP="00A4498A">
      <w:pPr>
        <w:pStyle w:val="ListParagraph"/>
        <w:ind w:left="1080"/>
      </w:pPr>
    </w:p>
    <w:p w:rsidR="00A52151" w:rsidRDefault="00A52151" w:rsidP="00A4498A">
      <w:pPr>
        <w:pStyle w:val="ListParagraph"/>
        <w:ind w:left="1080"/>
      </w:pPr>
    </w:p>
    <w:p w:rsidR="00A52151" w:rsidRDefault="00A52151" w:rsidP="00A4498A">
      <w:pPr>
        <w:pStyle w:val="ListParagraph"/>
        <w:ind w:left="1080"/>
      </w:pPr>
    </w:p>
    <w:p w:rsidR="00A4498A" w:rsidRDefault="00A4498A" w:rsidP="00A52151">
      <w:pPr>
        <w:pStyle w:val="ListParagraph"/>
        <w:numPr>
          <w:ilvl w:val="0"/>
          <w:numId w:val="2"/>
        </w:numPr>
      </w:pPr>
      <w:r>
        <w:t>How is an oxygen debt created and how is it repaid?</w:t>
      </w:r>
      <w:r>
        <w:tab/>
      </w:r>
      <w:r>
        <w:tab/>
      </w:r>
      <w:r>
        <w:tab/>
      </w:r>
      <w:r>
        <w:tab/>
      </w:r>
      <w:r w:rsidR="00A52151">
        <w:tab/>
      </w:r>
      <w:r>
        <w:t xml:space="preserve">(2 marks) </w:t>
      </w:r>
    </w:p>
    <w:p w:rsidR="00A4498A" w:rsidRDefault="00A4498A" w:rsidP="00A4498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2151" w:rsidRDefault="00A52151" w:rsidP="00A4498A"/>
    <w:p w:rsidR="00A4498A" w:rsidRDefault="00A4498A" w:rsidP="00A52151">
      <w:pPr>
        <w:pStyle w:val="ListParagraph"/>
        <w:numPr>
          <w:ilvl w:val="0"/>
          <w:numId w:val="2"/>
        </w:numPr>
      </w:pPr>
      <w:r>
        <w:t xml:space="preserve">Identify and describe the three rules of the cell theory? </w:t>
      </w:r>
      <w:r>
        <w:tab/>
      </w:r>
      <w:r>
        <w:tab/>
      </w:r>
      <w:r>
        <w:tab/>
      </w:r>
      <w:r w:rsidR="00A52151">
        <w:tab/>
      </w:r>
      <w:r>
        <w:t xml:space="preserve">(3 marks) </w:t>
      </w:r>
    </w:p>
    <w:p w:rsidR="00A52151" w:rsidRDefault="00A4498A" w:rsidP="00A4498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498A" w:rsidRDefault="00A4498A" w:rsidP="00A4498A"/>
    <w:p w:rsidR="00A4498A" w:rsidRDefault="00A4498A" w:rsidP="00A52151">
      <w:pPr>
        <w:pStyle w:val="ListParagraph"/>
        <w:numPr>
          <w:ilvl w:val="0"/>
          <w:numId w:val="2"/>
        </w:numPr>
      </w:pPr>
      <w:r>
        <w:t xml:space="preserve">Describe the function of the cell membrane? </w:t>
      </w:r>
      <w:r>
        <w:tab/>
      </w:r>
      <w:r>
        <w:tab/>
      </w:r>
      <w:r>
        <w:tab/>
      </w:r>
      <w:r>
        <w:tab/>
      </w:r>
      <w:r>
        <w:tab/>
        <w:t xml:space="preserve">(3 marks) </w:t>
      </w:r>
    </w:p>
    <w:p w:rsidR="00A4498A" w:rsidRDefault="00A4498A" w:rsidP="00A4498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498A" w:rsidRDefault="00A4498A" w:rsidP="00A4498A">
      <w:pPr>
        <w:pStyle w:val="ListParagraph"/>
        <w:ind w:left="0"/>
      </w:pPr>
    </w:p>
    <w:p w:rsidR="00A4498A" w:rsidRDefault="00A4498A" w:rsidP="00A52151">
      <w:pPr>
        <w:pStyle w:val="ListParagraph"/>
        <w:numPr>
          <w:ilvl w:val="0"/>
          <w:numId w:val="2"/>
        </w:numPr>
      </w:pPr>
      <w:r>
        <w:t xml:space="preserve">Identify and describe the four features for efficient gas exchange. You may include a diagram to aid your response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(6 marks) </w:t>
      </w:r>
    </w:p>
    <w:p w:rsidR="00A4498A" w:rsidRDefault="00A4498A" w:rsidP="00A4498A">
      <w:pPr>
        <w:pStyle w:val="ListParagraph"/>
        <w:ind w:left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4498A" w:rsidRDefault="00A4498A" w:rsidP="00A4498A">
      <w:pPr>
        <w:pStyle w:val="ListParagraph"/>
        <w:ind w:left="0"/>
      </w:pPr>
    </w:p>
    <w:p w:rsidR="00A52151" w:rsidRDefault="00A52151" w:rsidP="00A4498A">
      <w:pPr>
        <w:pStyle w:val="ListParagraph"/>
        <w:ind w:left="0"/>
      </w:pPr>
    </w:p>
    <w:p w:rsidR="00A52151" w:rsidRDefault="00A52151" w:rsidP="00A4498A">
      <w:pPr>
        <w:pStyle w:val="ListParagraph"/>
        <w:ind w:left="0"/>
      </w:pPr>
    </w:p>
    <w:p w:rsidR="00A4498A" w:rsidRDefault="00A4498A" w:rsidP="00A52151">
      <w:pPr>
        <w:pStyle w:val="ListParagraph"/>
        <w:numPr>
          <w:ilvl w:val="0"/>
          <w:numId w:val="2"/>
        </w:numPr>
      </w:pPr>
      <w:bookmarkStart w:id="0" w:name="_GoBack"/>
      <w:r>
        <w:t>With the aid of a diagram, explain how the diaphragm assists in breathing</w:t>
      </w:r>
      <w:bookmarkEnd w:id="0"/>
      <w:r>
        <w:tab/>
      </w:r>
      <w:r>
        <w:tab/>
        <w:t xml:space="preserve">(6 marks) </w:t>
      </w:r>
    </w:p>
    <w:p w:rsidR="00A4498A" w:rsidRDefault="00A4498A" w:rsidP="00A4498A">
      <w:pPr>
        <w:pStyle w:val="ListParagraph"/>
        <w:ind w:left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498A" w:rsidRDefault="00A4498A" w:rsidP="00A4498A">
      <w:pPr>
        <w:pStyle w:val="ListParagraph"/>
        <w:ind w:left="0"/>
      </w:pPr>
    </w:p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/>
    <w:p w:rsidR="00A52151" w:rsidRDefault="00A52151" w:rsidP="00A4498A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Part C: Extended Answer </w:t>
      </w:r>
    </w:p>
    <w:p w:rsidR="00A52151" w:rsidRDefault="00A52151" w:rsidP="00A4498A">
      <w:pPr>
        <w:rPr>
          <w:rFonts w:ascii="Arial" w:hAnsi="Arial" w:cs="Arial"/>
          <w:b/>
          <w:szCs w:val="28"/>
        </w:rPr>
      </w:pPr>
    </w:p>
    <w:p w:rsidR="00A4498A" w:rsidRDefault="00A4498A" w:rsidP="00A52151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51792CDB" wp14:editId="30BAC18D">
            <wp:simplePos x="0" y="0"/>
            <wp:positionH relativeFrom="column">
              <wp:posOffset>1038225</wp:posOffset>
            </wp:positionH>
            <wp:positionV relativeFrom="paragraph">
              <wp:posOffset>222250</wp:posOffset>
            </wp:positionV>
            <wp:extent cx="3657600" cy="4887595"/>
            <wp:effectExtent l="0" t="0" r="0" b="8255"/>
            <wp:wrapTight wrapText="bothSides">
              <wp:wrapPolygon edited="0">
                <wp:start x="0" y="0"/>
                <wp:lineTo x="0" y="21552"/>
                <wp:lineTo x="21488" y="21552"/>
                <wp:lineTo x="2148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71" t="17020" r="34974" b="12530"/>
                    <a:stretch/>
                  </pic:blipFill>
                  <pic:spPr bwMode="auto">
                    <a:xfrm>
                      <a:off x="0" y="0"/>
                      <a:ext cx="3657600" cy="488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151">
        <w:t xml:space="preserve">Choose 6 parts of the respiratory system and clearly label them </w:t>
      </w:r>
      <w:r w:rsidR="00A52151">
        <w:tab/>
      </w:r>
      <w:r w:rsidR="00A52151">
        <w:tab/>
      </w:r>
      <w:r w:rsidR="00A52151">
        <w:tab/>
        <w:t xml:space="preserve">(6 marks) </w:t>
      </w:r>
    </w:p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/>
    <w:p w:rsidR="00A52151" w:rsidRDefault="00A52151" w:rsidP="00A52151">
      <w:pPr>
        <w:pStyle w:val="ListParagraph"/>
        <w:numPr>
          <w:ilvl w:val="0"/>
          <w:numId w:val="2"/>
        </w:numPr>
      </w:pPr>
      <w:r>
        <w:t>Describe the types of lung damage that can be caused by direct and indirect smoking. (6 marks)</w:t>
      </w:r>
    </w:p>
    <w:p w:rsidR="00A52151" w:rsidRDefault="00A52151" w:rsidP="00A52151">
      <w:pPr>
        <w:pStyle w:val="ListParagraph"/>
        <w:ind w:left="0"/>
      </w:pPr>
    </w:p>
    <w:p w:rsidR="00A52151" w:rsidRDefault="00A52151" w:rsidP="00A52151">
      <w:pPr>
        <w:pStyle w:val="ListParagraph"/>
        <w:ind w:left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52151" w:rsidRDefault="00A52151" w:rsidP="00A52151">
      <w:pPr>
        <w:pStyle w:val="ListParagraph"/>
        <w:ind w:left="360"/>
      </w:pPr>
    </w:p>
    <w:sectPr w:rsidR="00A5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03283"/>
    <w:multiLevelType w:val="hybridMultilevel"/>
    <w:tmpl w:val="1AE89C1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A1FE2"/>
    <w:multiLevelType w:val="hybridMultilevel"/>
    <w:tmpl w:val="DB167D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523A79"/>
    <w:multiLevelType w:val="hybridMultilevel"/>
    <w:tmpl w:val="6EC6205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30E2DD1"/>
    <w:multiLevelType w:val="hybridMultilevel"/>
    <w:tmpl w:val="8F7E53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C7773"/>
    <w:multiLevelType w:val="hybridMultilevel"/>
    <w:tmpl w:val="9C32D06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8A75DD"/>
    <w:multiLevelType w:val="hybridMultilevel"/>
    <w:tmpl w:val="7E0041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091125"/>
    <w:multiLevelType w:val="hybridMultilevel"/>
    <w:tmpl w:val="E5CEBCB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0DC"/>
    <w:rsid w:val="001043E4"/>
    <w:rsid w:val="001420C8"/>
    <w:rsid w:val="00195F32"/>
    <w:rsid w:val="00370F5E"/>
    <w:rsid w:val="00A4498A"/>
    <w:rsid w:val="00A52151"/>
    <w:rsid w:val="00D7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0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49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0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49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67AF5DDC</Template>
  <TotalTime>32</TotalTime>
  <Pages>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3</cp:revision>
  <dcterms:created xsi:type="dcterms:W3CDTF">2019-11-18T23:56:00Z</dcterms:created>
  <dcterms:modified xsi:type="dcterms:W3CDTF">2019-11-20T00:21:00Z</dcterms:modified>
</cp:coreProperties>
</file>