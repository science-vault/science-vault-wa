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1D7" w:rsidRDefault="00BD61D7" w:rsidP="00BD61D7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4981575</wp:posOffset>
            </wp:positionH>
            <wp:positionV relativeFrom="paragraph">
              <wp:posOffset>-638175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YEAR 11</w: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</w:p>
    <w:p w:rsidR="00BD61D7" w:rsidRDefault="00BD61D7" w:rsidP="00BD61D7">
      <w:pPr>
        <w:ind w:left="567" w:hanging="425"/>
        <w:contextualSpacing/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329565</wp:posOffset>
                </wp:positionV>
                <wp:extent cx="5114925" cy="0"/>
                <wp:effectExtent l="0" t="19050" r="952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25.95pt" to="411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" strokecolor="#5b9bd5" strokeweight="2.2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 xml:space="preserve">General Human Biology: </w:t>
      </w:r>
      <w:r w:rsidRPr="00BD61D7">
        <w:rPr>
          <w:rFonts w:asciiTheme="minorHAnsi" w:hAnsiTheme="minorHAnsi" w:cstheme="minorHAnsi"/>
          <w:spacing w:val="-10"/>
          <w:kern w:val="28"/>
          <w:sz w:val="36"/>
          <w:szCs w:val="30"/>
        </w:rPr>
        <w:t>Task One</w:t>
      </w:r>
      <w:r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  <w:br/>
      </w:r>
    </w:p>
    <w:p w:rsidR="00BD61D7" w:rsidRDefault="00BD61D7" w:rsidP="00BD61D7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</w:p>
    <w:p w:rsidR="00BD61D7" w:rsidRDefault="00BD61D7" w:rsidP="00BD61D7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Student name _________________________         Teacher ____________________________</w:t>
      </w:r>
    </w:p>
    <w:p w:rsidR="00BD61D7" w:rsidRDefault="00BD61D7" w:rsidP="00BD61D7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 w:rsidRPr="00BD61D7">
        <w:rPr>
          <w:rFonts w:asciiTheme="minorHAnsi" w:hAnsiTheme="minorHAnsi" w:cstheme="minorHAnsi"/>
          <w:b/>
          <w:sz w:val="22"/>
          <w:szCs w:val="22"/>
          <w:u w:val="single"/>
          <w:lang w:eastAsia="en-GB"/>
        </w:rPr>
        <w:t>TEST: LIFE PROCESSES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 w:rsidRPr="00BD61D7">
        <w:rPr>
          <w:rFonts w:asciiTheme="minorHAnsi" w:hAnsiTheme="minorHAnsi" w:cstheme="minorHAnsi"/>
          <w:b/>
          <w:sz w:val="22"/>
          <w:szCs w:val="22"/>
          <w:lang w:eastAsia="en-GB"/>
        </w:rPr>
        <w:t>Weighting: 4%</w:t>
      </w:r>
    </w:p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>
        <w:rPr>
          <w:rFonts w:asciiTheme="minorHAnsi" w:hAnsiTheme="minorHAnsi" w:cstheme="minorHAnsi"/>
          <w:sz w:val="22"/>
          <w:szCs w:val="22"/>
          <w:lang w:eastAsia="en-GB"/>
        </w:rPr>
        <w:t>Working time for paper</w:t>
      </w:r>
      <w:r w:rsidR="00B62331">
        <w:rPr>
          <w:rFonts w:asciiTheme="minorHAnsi" w:hAnsiTheme="minorHAnsi" w:cstheme="minorHAnsi"/>
          <w:sz w:val="22"/>
          <w:szCs w:val="22"/>
          <w:lang w:eastAsia="en-GB"/>
        </w:rPr>
        <w:t>: 3</w:t>
      </w:r>
      <w:r w:rsidRPr="00BD61D7">
        <w:rPr>
          <w:rFonts w:asciiTheme="minorHAnsi" w:hAnsiTheme="minorHAnsi" w:cstheme="minorHAnsi"/>
          <w:sz w:val="22"/>
          <w:szCs w:val="22"/>
          <w:lang w:eastAsia="en-GB"/>
        </w:rPr>
        <w:t>0 Minutes</w:t>
      </w:r>
      <w:r>
        <w:rPr>
          <w:rFonts w:asciiTheme="minorHAnsi" w:hAnsiTheme="minorHAnsi" w:cstheme="minorHAnsi"/>
          <w:sz w:val="22"/>
          <w:szCs w:val="22"/>
          <w:lang w:eastAsia="en-GB"/>
        </w:rPr>
        <w:t xml:space="preserve"> </w:t>
      </w:r>
    </w:p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Materials to be provided by the student:</w:t>
      </w:r>
    </w:p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 w:rsidRPr="00BD61D7">
        <w:rPr>
          <w:rFonts w:asciiTheme="minorHAnsi" w:hAnsiTheme="minorHAnsi" w:cstheme="minorHAnsi"/>
          <w:sz w:val="22"/>
          <w:szCs w:val="22"/>
          <w:lang w:eastAsia="en-GB"/>
        </w:rPr>
        <w:t>Blue/Black Pen, pencil, eraser or correction fluid, and ruler</w:t>
      </w:r>
    </w:p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Marks available:</w:t>
      </w:r>
    </w:p>
    <w:tbl>
      <w:tblPr>
        <w:tblStyle w:val="TableGrid"/>
        <w:tblpPr w:leftFromText="180" w:rightFromText="180" w:vertAnchor="text" w:horzAnchor="margin" w:tblpXSpec="center" w:tblpY="143"/>
        <w:tblW w:w="8789" w:type="dxa"/>
        <w:tblLook w:val="04A0" w:firstRow="1" w:lastRow="0" w:firstColumn="1" w:lastColumn="0" w:noHBand="0" w:noVBand="1"/>
      </w:tblPr>
      <w:tblGrid>
        <w:gridCol w:w="3135"/>
        <w:gridCol w:w="1401"/>
        <w:gridCol w:w="1276"/>
        <w:gridCol w:w="1418"/>
        <w:gridCol w:w="1559"/>
      </w:tblGrid>
      <w:tr w:rsidR="00BD61D7" w:rsidTr="00BD61D7"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1D7" w:rsidRDefault="00BD61D7">
            <w:pPr>
              <w:tabs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Number of questions available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BD61D7" w:rsidRDefault="00BD61D7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Suggested working time (minutes)</w:t>
            </w:r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BD61D7" w:rsidRDefault="00BD61D7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Marks available</w:t>
            </w: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BD61D7" w:rsidRDefault="00BD61D7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Student score</w:t>
            </w:r>
          </w:p>
        </w:tc>
      </w:tr>
      <w:tr w:rsidR="00BD61D7" w:rsidTr="00BD61D7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1D7" w:rsidRPr="00BD61D7" w:rsidRDefault="00BD61D7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A: Multiple-choice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50042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50042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BD61D7" w:rsidTr="00BD61D7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1D7" w:rsidRPr="00BD61D7" w:rsidRDefault="00BD61D7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B: Short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BD61D7" w:rsidTr="00BD61D7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1D7" w:rsidRPr="00BD61D7" w:rsidRDefault="00BD61D7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C: Extended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BD61D7" w:rsidTr="00BD61D7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1D7" w:rsidRDefault="00BD61D7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Totals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62331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BD61D7" w:rsidTr="00BD61D7">
        <w:tc>
          <w:tcPr>
            <w:tcW w:w="7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Teacher Feedback:</w:t>
            </w:r>
          </w:p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1D7" w:rsidRDefault="00BD61D7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</w:tbl>
    <w:p w:rsidR="00BD61D7" w:rsidRDefault="00BD61D7" w:rsidP="00BD61D7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:rsidR="00BD61D7" w:rsidRDefault="00BD61D7" w:rsidP="00BD61D7">
      <w:pPr>
        <w:rPr>
          <w:rFonts w:asciiTheme="minorHAnsi" w:hAnsiTheme="minorHAnsi" w:cstheme="minorHAnsi"/>
          <w:lang w:eastAsia="en-US"/>
        </w:rPr>
      </w:pPr>
    </w:p>
    <w:p w:rsidR="00BD61D7" w:rsidRDefault="00BD61D7" w:rsidP="00E877C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BD61D7" w:rsidRDefault="00BD61D7" w:rsidP="00E877C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BD61D7" w:rsidRDefault="00BD61D7" w:rsidP="00E877C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BD61D7" w:rsidRDefault="00BD61D7" w:rsidP="00E877C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E877C0" w:rsidRPr="00BD61D7" w:rsidRDefault="00BD61D7" w:rsidP="00E877C0">
      <w:pPr>
        <w:suppressAutoHyphens/>
        <w:spacing w:line="276" w:lineRule="auto"/>
        <w:rPr>
          <w:rFonts w:ascii="Arial" w:hAnsi="Arial" w:cs="Arial"/>
          <w:b/>
          <w:szCs w:val="28"/>
        </w:rPr>
      </w:pPr>
      <w:r w:rsidRPr="00BD61D7">
        <w:rPr>
          <w:rFonts w:ascii="Arial" w:hAnsi="Arial" w:cs="Arial"/>
          <w:b/>
          <w:szCs w:val="28"/>
        </w:rPr>
        <w:lastRenderedPageBreak/>
        <w:t>Part A</w:t>
      </w:r>
      <w:r w:rsidR="00E877C0" w:rsidRPr="00BD61D7">
        <w:rPr>
          <w:rFonts w:ascii="Arial" w:hAnsi="Arial" w:cs="Arial"/>
          <w:b/>
          <w:szCs w:val="28"/>
        </w:rPr>
        <w:t xml:space="preserve">: </w:t>
      </w:r>
      <w:r w:rsidRPr="00BD61D7">
        <w:rPr>
          <w:rFonts w:ascii="Arial" w:hAnsi="Arial" w:cs="Arial"/>
          <w:b/>
          <w:szCs w:val="28"/>
        </w:rPr>
        <w:t xml:space="preserve">Multiple Choice </w:t>
      </w:r>
    </w:p>
    <w:p w:rsidR="00E877C0" w:rsidRPr="00E877C0" w:rsidRDefault="00E877C0" w:rsidP="00E877C0">
      <w:p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</w:p>
    <w:p w:rsidR="00E877C0" w:rsidRPr="00E877C0" w:rsidRDefault="00E877C0" w:rsidP="00270432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  <w:r w:rsidRPr="00E877C0">
        <w:rPr>
          <w:rFonts w:ascii="Arial" w:hAnsi="Arial" w:cs="Arial"/>
          <w:spacing w:val="-2"/>
          <w:sz w:val="22"/>
          <w:szCs w:val="22"/>
          <w:lang w:eastAsia="en-US"/>
        </w:rPr>
        <w:t xml:space="preserve">Which is required of all living things? </w:t>
      </w:r>
    </w:p>
    <w:p w:rsidR="00E877C0" w:rsidRPr="00E877C0" w:rsidRDefault="00E877C0" w:rsidP="00270432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  <w:r>
        <w:rPr>
          <w:rFonts w:ascii="Arial" w:hAnsi="Arial" w:cs="Arial"/>
          <w:spacing w:val="-2"/>
          <w:sz w:val="22"/>
          <w:szCs w:val="22"/>
          <w:lang w:eastAsia="en-US"/>
        </w:rPr>
        <w:t xml:space="preserve">Shelter </w:t>
      </w:r>
    </w:p>
    <w:p w:rsidR="00E877C0" w:rsidRPr="00E877C0" w:rsidRDefault="00E877C0" w:rsidP="00270432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  <w:r w:rsidRPr="00E877C0">
        <w:rPr>
          <w:rFonts w:ascii="Arial" w:hAnsi="Arial" w:cs="Arial"/>
          <w:spacing w:val="-2"/>
          <w:sz w:val="22"/>
          <w:szCs w:val="22"/>
          <w:lang w:eastAsia="en-US"/>
        </w:rPr>
        <w:t>Mobility</w:t>
      </w:r>
    </w:p>
    <w:p w:rsidR="00E877C0" w:rsidRPr="00E877C0" w:rsidRDefault="00E877C0" w:rsidP="00270432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  <w:r w:rsidRPr="00E877C0">
        <w:rPr>
          <w:rFonts w:ascii="Arial" w:hAnsi="Arial" w:cs="Arial"/>
          <w:spacing w:val="-2"/>
          <w:sz w:val="22"/>
          <w:szCs w:val="22"/>
          <w:lang w:eastAsia="en-US"/>
        </w:rPr>
        <w:t>Carbon Dioxide</w:t>
      </w:r>
    </w:p>
    <w:p w:rsidR="00E877C0" w:rsidRPr="00E877C0" w:rsidRDefault="00E877C0" w:rsidP="00270432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  <w:r w:rsidRPr="00E877C0">
        <w:rPr>
          <w:rFonts w:ascii="Arial" w:hAnsi="Arial" w:cs="Arial"/>
          <w:spacing w:val="-2"/>
          <w:sz w:val="22"/>
          <w:szCs w:val="22"/>
          <w:lang w:eastAsia="en-US"/>
        </w:rPr>
        <w:t>Oxygen</w:t>
      </w:r>
    </w:p>
    <w:p w:rsidR="00E877C0" w:rsidRPr="00E877C0" w:rsidRDefault="00E877C0" w:rsidP="00270432">
      <w:pPr>
        <w:pStyle w:val="BodyText"/>
        <w:spacing w:line="276" w:lineRule="auto"/>
        <w:rPr>
          <w:rFonts w:cs="Arial"/>
          <w:b w:val="0"/>
          <w:szCs w:val="22"/>
          <w:lang w:val="en-AU"/>
        </w:rPr>
      </w:pPr>
    </w:p>
    <w:p w:rsidR="00E877C0" w:rsidRPr="00E877C0" w:rsidRDefault="00E877C0" w:rsidP="00270432">
      <w:pPr>
        <w:pStyle w:val="BodyText"/>
        <w:numPr>
          <w:ilvl w:val="0"/>
          <w:numId w:val="3"/>
        </w:numPr>
        <w:spacing w:line="276" w:lineRule="auto"/>
        <w:rPr>
          <w:rFonts w:cs="Arial"/>
          <w:b w:val="0"/>
          <w:szCs w:val="22"/>
          <w:lang w:val="en-AU"/>
        </w:rPr>
      </w:pPr>
      <w:r w:rsidRPr="00E877C0">
        <w:rPr>
          <w:rFonts w:cs="Arial"/>
          <w:b w:val="0"/>
          <w:szCs w:val="22"/>
          <w:lang w:val="en-AU"/>
        </w:rPr>
        <w:t xml:space="preserve">In order to maintain homeostasis, it is most important </w:t>
      </w:r>
      <w:r>
        <w:rPr>
          <w:rFonts w:cs="Arial"/>
          <w:b w:val="0"/>
          <w:szCs w:val="22"/>
          <w:lang w:val="en-AU"/>
        </w:rPr>
        <w:t xml:space="preserve">for an animal to be able to -- </w:t>
      </w:r>
    </w:p>
    <w:p w:rsidR="00E877C0" w:rsidRPr="00E877C0" w:rsidRDefault="00E877C0" w:rsidP="00270432">
      <w:pPr>
        <w:pStyle w:val="BodyText"/>
        <w:numPr>
          <w:ilvl w:val="0"/>
          <w:numId w:val="5"/>
        </w:numPr>
        <w:spacing w:line="276" w:lineRule="auto"/>
        <w:rPr>
          <w:rFonts w:cs="Arial"/>
          <w:b w:val="0"/>
          <w:szCs w:val="22"/>
          <w:lang w:val="en-AU"/>
        </w:rPr>
      </w:pPr>
      <w:r w:rsidRPr="00E877C0">
        <w:rPr>
          <w:rFonts w:cs="Arial"/>
          <w:b w:val="0"/>
          <w:szCs w:val="22"/>
          <w:lang w:val="en-AU"/>
        </w:rPr>
        <w:t>respond to its environment</w:t>
      </w:r>
    </w:p>
    <w:p w:rsidR="00E877C0" w:rsidRPr="00E877C0" w:rsidRDefault="00E877C0" w:rsidP="00270432">
      <w:pPr>
        <w:pStyle w:val="BodyText"/>
        <w:numPr>
          <w:ilvl w:val="0"/>
          <w:numId w:val="5"/>
        </w:numPr>
        <w:spacing w:line="276" w:lineRule="auto"/>
        <w:rPr>
          <w:rFonts w:cs="Arial"/>
          <w:b w:val="0"/>
          <w:szCs w:val="22"/>
          <w:lang w:val="en-AU"/>
        </w:rPr>
      </w:pPr>
      <w:r>
        <w:rPr>
          <w:rFonts w:cs="Arial"/>
          <w:b w:val="0"/>
          <w:szCs w:val="22"/>
          <w:lang w:val="en-AU"/>
        </w:rPr>
        <w:t>be able to find</w:t>
      </w:r>
      <w:r w:rsidR="009E0CDF">
        <w:rPr>
          <w:rFonts w:cs="Arial"/>
          <w:b w:val="0"/>
          <w:szCs w:val="22"/>
          <w:lang w:val="en-AU"/>
        </w:rPr>
        <w:t xml:space="preserve"> the best habitat </w:t>
      </w:r>
    </w:p>
    <w:p w:rsidR="00E877C0" w:rsidRPr="00E877C0" w:rsidRDefault="00E877C0" w:rsidP="00270432">
      <w:pPr>
        <w:pStyle w:val="BodyText"/>
        <w:numPr>
          <w:ilvl w:val="0"/>
          <w:numId w:val="5"/>
        </w:numPr>
        <w:spacing w:line="276" w:lineRule="auto"/>
        <w:rPr>
          <w:rFonts w:cs="Arial"/>
          <w:b w:val="0"/>
          <w:szCs w:val="22"/>
          <w:lang w:val="en-AU"/>
        </w:rPr>
      </w:pPr>
      <w:r w:rsidRPr="00E877C0">
        <w:rPr>
          <w:rFonts w:cs="Arial"/>
          <w:b w:val="0"/>
          <w:szCs w:val="22"/>
          <w:lang w:val="en-AU"/>
        </w:rPr>
        <w:t>increase its prey population</w:t>
      </w:r>
    </w:p>
    <w:p w:rsidR="00A724F7" w:rsidRPr="00DF61B6" w:rsidRDefault="00E877C0" w:rsidP="00270432">
      <w:pPr>
        <w:pStyle w:val="BodyText"/>
        <w:numPr>
          <w:ilvl w:val="0"/>
          <w:numId w:val="5"/>
        </w:numPr>
        <w:tabs>
          <w:tab w:val="clear" w:pos="-720"/>
        </w:tabs>
        <w:spacing w:line="276" w:lineRule="auto"/>
        <w:rPr>
          <w:rFonts w:cs="Arial"/>
          <w:b w:val="0"/>
          <w:szCs w:val="22"/>
          <w:lang w:val="en-AU"/>
        </w:rPr>
      </w:pPr>
      <w:r w:rsidRPr="00E877C0">
        <w:rPr>
          <w:rFonts w:cs="Arial"/>
          <w:b w:val="0"/>
          <w:szCs w:val="22"/>
          <w:lang w:val="en-AU"/>
        </w:rPr>
        <w:t>hide from its predators</w:t>
      </w:r>
    </w:p>
    <w:p w:rsidR="00A724F7" w:rsidRDefault="00A724F7" w:rsidP="00270432">
      <w:pPr>
        <w:spacing w:line="276" w:lineRule="auto"/>
      </w:pPr>
    </w:p>
    <w:p w:rsidR="009E0CDF" w:rsidRPr="009E0CDF" w:rsidRDefault="009E0CDF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</w:rPr>
      </w:pPr>
      <w:r w:rsidRPr="009E0CDF">
        <w:rPr>
          <w:rFonts w:ascii="Arial" w:hAnsi="Arial" w:cs="Arial"/>
          <w:sz w:val="22"/>
        </w:rPr>
        <w:t>What is the acronym we use to remember the characteristics of life?</w:t>
      </w:r>
    </w:p>
    <w:p w:rsidR="009E0CDF" w:rsidRPr="009E0CDF" w:rsidRDefault="009E0CDF" w:rsidP="002704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</w:rPr>
      </w:pPr>
      <w:r w:rsidRPr="009E0CDF">
        <w:rPr>
          <w:rFonts w:ascii="Arial" w:hAnsi="Arial" w:cs="Arial"/>
          <w:sz w:val="22"/>
        </w:rPr>
        <w:t>MRS GRENY</w:t>
      </w:r>
    </w:p>
    <w:p w:rsidR="009E0CDF" w:rsidRPr="009E0CDF" w:rsidRDefault="009E0CDF" w:rsidP="002704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</w:rPr>
      </w:pPr>
      <w:r w:rsidRPr="009E0CDF">
        <w:rPr>
          <w:rFonts w:ascii="Arial" w:hAnsi="Arial" w:cs="Arial"/>
          <w:sz w:val="22"/>
        </w:rPr>
        <w:t xml:space="preserve">MR GREN </w:t>
      </w:r>
    </w:p>
    <w:p w:rsidR="009E0CDF" w:rsidRPr="009E0CDF" w:rsidRDefault="009E0CDF" w:rsidP="002704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</w:rPr>
      </w:pPr>
      <w:r w:rsidRPr="009E0CDF">
        <w:rPr>
          <w:rFonts w:ascii="Arial" w:hAnsi="Arial" w:cs="Arial"/>
          <w:sz w:val="22"/>
        </w:rPr>
        <w:t>MRS GREN</w:t>
      </w:r>
    </w:p>
    <w:p w:rsidR="009E0CDF" w:rsidRPr="009E0CDF" w:rsidRDefault="009E0CDF" w:rsidP="002704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</w:rPr>
      </w:pPr>
      <w:r w:rsidRPr="009E0CDF">
        <w:rPr>
          <w:rFonts w:ascii="Arial" w:hAnsi="Arial" w:cs="Arial"/>
          <w:sz w:val="22"/>
        </w:rPr>
        <w:t>MRS GERN</w:t>
      </w:r>
    </w:p>
    <w:p w:rsidR="009E0CDF" w:rsidRPr="009E0CDF" w:rsidRDefault="009E0CDF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9E0CDF" w:rsidRPr="009E0CDF" w:rsidRDefault="009E0CDF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9E0CDF">
        <w:rPr>
          <w:rFonts w:ascii="Arial" w:hAnsi="Arial" w:cs="Arial"/>
          <w:sz w:val="22"/>
          <w:szCs w:val="22"/>
        </w:rPr>
        <w:t>Living things respond to their __________________.</w:t>
      </w:r>
    </w:p>
    <w:p w:rsidR="009E0CDF" w:rsidRPr="009E0CDF" w:rsidRDefault="009E0CDF" w:rsidP="0027043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Pr="009E0CDF">
        <w:rPr>
          <w:rFonts w:ascii="Arial" w:hAnsi="Arial" w:cs="Arial"/>
          <w:sz w:val="22"/>
          <w:szCs w:val="22"/>
        </w:rPr>
        <w:t>others</w:t>
      </w:r>
    </w:p>
    <w:p w:rsidR="009E0CDF" w:rsidRPr="009E0CDF" w:rsidRDefault="009E0CDF" w:rsidP="0027043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9E0CDF">
        <w:rPr>
          <w:rFonts w:ascii="Arial" w:hAnsi="Arial" w:cs="Arial"/>
          <w:sz w:val="22"/>
          <w:szCs w:val="22"/>
        </w:rPr>
        <w:t>urroundings</w:t>
      </w:r>
    </w:p>
    <w:p w:rsidR="009E0CDF" w:rsidRPr="009E0CDF" w:rsidRDefault="009E0CDF" w:rsidP="0027043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9E0CDF">
        <w:rPr>
          <w:rFonts w:ascii="Arial" w:hAnsi="Arial" w:cs="Arial"/>
          <w:sz w:val="22"/>
          <w:szCs w:val="22"/>
        </w:rPr>
        <w:t>ood</w:t>
      </w:r>
    </w:p>
    <w:p w:rsidR="009E0CDF" w:rsidRDefault="009E0CDF" w:rsidP="0027043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sense of smell </w:t>
      </w:r>
    </w:p>
    <w:p w:rsidR="009E0CDF" w:rsidRDefault="009E0CDF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9E0CDF" w:rsidRDefault="009E0CDF" w:rsidP="00270432">
      <w:pPr>
        <w:pStyle w:val="ListParagraph"/>
        <w:keepLines/>
        <w:numPr>
          <w:ilvl w:val="0"/>
          <w:numId w:val="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  <w:r w:rsidRPr="009E0CDF">
        <w:rPr>
          <w:rFonts w:ascii="Tahoma" w:hAnsi="Tahoma"/>
          <w:color w:val="000000"/>
          <w:sz w:val="22"/>
          <w:szCs w:val="22"/>
        </w:rPr>
        <w:t>Which of the following is NOT a characteristic of all living things?</w:t>
      </w:r>
    </w:p>
    <w:p w:rsidR="009E0CDF" w:rsidRDefault="009E0CDF" w:rsidP="00270432">
      <w:pPr>
        <w:pStyle w:val="ListParagraph"/>
        <w:keepLines/>
        <w:numPr>
          <w:ilvl w:val="0"/>
          <w:numId w:val="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reproduce </w:t>
      </w:r>
    </w:p>
    <w:p w:rsidR="009E0CDF" w:rsidRDefault="009E0CDF" w:rsidP="00270432">
      <w:pPr>
        <w:pStyle w:val="ListParagraph"/>
        <w:keepLines/>
        <w:numPr>
          <w:ilvl w:val="0"/>
          <w:numId w:val="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move </w:t>
      </w:r>
    </w:p>
    <w:p w:rsidR="009E0CDF" w:rsidRDefault="009E0CDF" w:rsidP="00270432">
      <w:pPr>
        <w:pStyle w:val="ListParagraph"/>
        <w:keepLines/>
        <w:numPr>
          <w:ilvl w:val="0"/>
          <w:numId w:val="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eat food </w:t>
      </w:r>
    </w:p>
    <w:p w:rsidR="009E0CDF" w:rsidRPr="009E0CDF" w:rsidRDefault="009E0CDF" w:rsidP="00270432">
      <w:pPr>
        <w:pStyle w:val="ListParagraph"/>
        <w:keepLines/>
        <w:numPr>
          <w:ilvl w:val="0"/>
          <w:numId w:val="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>Ability to grow and develop</w:t>
      </w:r>
    </w:p>
    <w:p w:rsidR="009E0CDF" w:rsidRPr="009E0CDF" w:rsidRDefault="009E0CDF" w:rsidP="0027043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276" w:lineRule="auto"/>
        <w:rPr>
          <w:rFonts w:ascii="Tahoma" w:hAnsi="Tahoma"/>
          <w:color w:val="000000"/>
          <w:sz w:val="22"/>
          <w:szCs w:val="22"/>
        </w:rPr>
      </w:pPr>
    </w:p>
    <w:p w:rsidR="009E0CDF" w:rsidRPr="002B3981" w:rsidRDefault="002B3981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EA5F7D">
        <w:rPr>
          <w:rFonts w:ascii="Tahoma" w:hAnsi="Tahoma"/>
          <w:color w:val="000000"/>
          <w:sz w:val="22"/>
          <w:szCs w:val="22"/>
        </w:rPr>
        <w:t>Which of the following characteristics of living things best explains why humans sweat when they get hot?</w:t>
      </w:r>
    </w:p>
    <w:p w:rsidR="002B3981" w:rsidRDefault="002B3981" w:rsidP="00270432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Maintain homeostasis </w:t>
      </w:r>
    </w:p>
    <w:p w:rsidR="002B3981" w:rsidRDefault="002B3981" w:rsidP="00270432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Ability to reproduce </w:t>
      </w:r>
    </w:p>
    <w:p w:rsidR="002B3981" w:rsidRDefault="002B3981" w:rsidP="00270432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Ability to excrete waste </w:t>
      </w:r>
    </w:p>
    <w:p w:rsidR="002B3981" w:rsidRDefault="002B3981" w:rsidP="00270432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Because they haven’t eaten that day </w:t>
      </w:r>
    </w:p>
    <w:p w:rsidR="002B3981" w:rsidRDefault="002B3981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2B3981" w:rsidRPr="002B3981" w:rsidRDefault="002B3981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EA5F7D">
        <w:rPr>
          <w:rFonts w:ascii="Tahoma" w:hAnsi="Tahoma"/>
          <w:color w:val="000000"/>
          <w:sz w:val="22"/>
          <w:szCs w:val="22"/>
        </w:rPr>
        <w:t>What does the term “homeostasis” mean?</w:t>
      </w:r>
    </w:p>
    <w:p w:rsidR="002B3981" w:rsidRDefault="002B3981" w:rsidP="00270432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respond to their environment </w:t>
      </w:r>
    </w:p>
    <w:p w:rsidR="002B3981" w:rsidRDefault="002B3981" w:rsidP="00270432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respond to the changes in the environment and maintain a stable internal condition </w:t>
      </w:r>
    </w:p>
    <w:p w:rsidR="002B3981" w:rsidRDefault="002B3981" w:rsidP="00270432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be able to move </w:t>
      </w:r>
    </w:p>
    <w:p w:rsidR="002B3981" w:rsidRDefault="002B3981" w:rsidP="00270432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be aware of surroundings and predators </w:t>
      </w:r>
    </w:p>
    <w:p w:rsidR="002B3981" w:rsidRDefault="002B3981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2B3981" w:rsidRPr="002B3981" w:rsidRDefault="002B3981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EA5F7D">
        <w:rPr>
          <w:rFonts w:ascii="Tahoma" w:hAnsi="Tahoma"/>
          <w:color w:val="000000"/>
          <w:sz w:val="22"/>
          <w:szCs w:val="22"/>
        </w:rPr>
        <w:lastRenderedPageBreak/>
        <w:t>Which of the following characteristics of living things best explains why your legs and arms get longer and stronger as you get older?</w:t>
      </w:r>
    </w:p>
    <w:p w:rsidR="002B3981" w:rsidRPr="002B3981" w:rsidRDefault="002B3981" w:rsidP="00270432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move </w:t>
      </w:r>
    </w:p>
    <w:p w:rsidR="002B3981" w:rsidRPr="002B3981" w:rsidRDefault="002B3981" w:rsidP="00270432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grow </w:t>
      </w:r>
    </w:p>
    <w:p w:rsidR="002B3981" w:rsidRPr="002B3981" w:rsidRDefault="002B3981" w:rsidP="00270432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grow and develop </w:t>
      </w:r>
    </w:p>
    <w:p w:rsidR="002B3981" w:rsidRPr="002B3981" w:rsidRDefault="002B3981" w:rsidP="00270432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Ability to respire and reproduce </w:t>
      </w:r>
    </w:p>
    <w:p w:rsidR="002B3981" w:rsidRDefault="002B3981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BC3FA0" w:rsidRPr="00B379D4" w:rsidRDefault="00B379D4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>Both a fast-moving stream and a dog respond to the environment and grow and develop, but this characteristic of life is why a dog is considered alive and a stream isn’t.</w:t>
      </w:r>
    </w:p>
    <w:p w:rsidR="00B379D4" w:rsidRPr="00B379D4" w:rsidRDefault="00B379D4" w:rsidP="0027043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>The ability to grow and develop</w:t>
      </w:r>
    </w:p>
    <w:p w:rsidR="00B379D4" w:rsidRPr="00B379D4" w:rsidRDefault="00B379D4" w:rsidP="0027043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To maintain homeostasis </w:t>
      </w:r>
    </w:p>
    <w:p w:rsidR="00B379D4" w:rsidRPr="005312CB" w:rsidRDefault="00B379D4" w:rsidP="0027043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>The ability to move</w:t>
      </w:r>
      <w:bookmarkStart w:id="0" w:name="_GoBack"/>
      <w:bookmarkEnd w:id="0"/>
    </w:p>
    <w:p w:rsidR="005312CB" w:rsidRPr="005312CB" w:rsidRDefault="005312CB" w:rsidP="0027043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Tahoma" w:hAnsi="Tahoma"/>
          <w:color w:val="000000"/>
          <w:sz w:val="22"/>
          <w:szCs w:val="22"/>
        </w:rPr>
        <w:t xml:space="preserve">Response to stimuli </w:t>
      </w:r>
      <w:r w:rsidR="00DE1D7A">
        <w:rPr>
          <w:rFonts w:ascii="Tahoma" w:hAnsi="Tahoma"/>
          <w:color w:val="000000"/>
          <w:sz w:val="22"/>
          <w:szCs w:val="22"/>
        </w:rPr>
        <w:t xml:space="preserve">internally </w:t>
      </w:r>
    </w:p>
    <w:p w:rsidR="005312CB" w:rsidRDefault="005312CB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5312CB" w:rsidRDefault="005312CB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sunflower follows the sun as it moves across the sky during the day. This is an example of which characteristic of life?</w:t>
      </w:r>
    </w:p>
    <w:p w:rsidR="005312CB" w:rsidRDefault="005312CB" w:rsidP="00270432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Growth </w:t>
      </w:r>
    </w:p>
    <w:p w:rsidR="005312CB" w:rsidRDefault="005312CB" w:rsidP="00270432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Reproduction </w:t>
      </w:r>
    </w:p>
    <w:p w:rsidR="005312CB" w:rsidRDefault="005312CB" w:rsidP="00270432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Nutrition </w:t>
      </w:r>
    </w:p>
    <w:p w:rsidR="005312CB" w:rsidRPr="005312CB" w:rsidRDefault="005312CB" w:rsidP="00270432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Sensitivity </w:t>
      </w:r>
    </w:p>
    <w:p w:rsidR="005312CB" w:rsidRDefault="005312CB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5312CB" w:rsidRPr="005312CB" w:rsidRDefault="005312CB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5312CB">
        <w:rPr>
          <w:rFonts w:ascii="Arial" w:hAnsi="Arial" w:cs="Arial"/>
          <w:sz w:val="22"/>
          <w:szCs w:val="22"/>
        </w:rPr>
        <w:t xml:space="preserve">A puppy is born weighing 5 </w:t>
      </w:r>
      <w:r>
        <w:rPr>
          <w:rFonts w:ascii="Arial" w:hAnsi="Arial" w:cs="Arial"/>
          <w:sz w:val="22"/>
          <w:szCs w:val="22"/>
        </w:rPr>
        <w:t>kg and grows to be a 35 kg</w:t>
      </w:r>
      <w:r w:rsidRPr="005312CB">
        <w:rPr>
          <w:rFonts w:ascii="Arial" w:hAnsi="Arial" w:cs="Arial"/>
          <w:sz w:val="22"/>
          <w:szCs w:val="22"/>
        </w:rPr>
        <w:t xml:space="preserve"> golden retriever.  This is an example of which characteristic of life?</w:t>
      </w:r>
    </w:p>
    <w:p w:rsidR="005312CB" w:rsidRPr="005312CB" w:rsidRDefault="005312CB" w:rsidP="002704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 w:rsidRPr="005312CB">
        <w:rPr>
          <w:rFonts w:ascii="Arial" w:hAnsi="Arial" w:cs="Arial"/>
          <w:sz w:val="22"/>
          <w:szCs w:val="22"/>
        </w:rPr>
        <w:t xml:space="preserve">Growth </w:t>
      </w:r>
    </w:p>
    <w:p w:rsidR="005312CB" w:rsidRDefault="005312CB" w:rsidP="002704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Reproduction </w:t>
      </w:r>
    </w:p>
    <w:p w:rsidR="005312CB" w:rsidRDefault="005312CB" w:rsidP="002704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Nutrition </w:t>
      </w:r>
    </w:p>
    <w:p w:rsidR="005312CB" w:rsidRPr="005312CB" w:rsidRDefault="005312CB" w:rsidP="002704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Sensitivity </w:t>
      </w:r>
    </w:p>
    <w:p w:rsidR="005312CB" w:rsidRDefault="005312CB" w:rsidP="00270432">
      <w:pPr>
        <w:spacing w:line="276" w:lineRule="auto"/>
        <w:rPr>
          <w:rFonts w:ascii="Arial" w:hAnsi="Arial" w:cs="Arial"/>
          <w:sz w:val="22"/>
          <w:szCs w:val="22"/>
        </w:rPr>
      </w:pPr>
    </w:p>
    <w:p w:rsidR="005312CB" w:rsidRDefault="005312CB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Which of these is an organism?</w:t>
      </w:r>
    </w:p>
    <w:p w:rsidR="005312CB" w:rsidRDefault="005312CB" w:rsidP="00270432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Oak Tree </w:t>
      </w:r>
    </w:p>
    <w:p w:rsidR="005312CB" w:rsidRDefault="005312CB" w:rsidP="00270432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Beetle </w:t>
      </w:r>
    </w:p>
    <w:p w:rsidR="005312CB" w:rsidRDefault="005312CB" w:rsidP="00270432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Dog </w:t>
      </w:r>
    </w:p>
    <w:p w:rsidR="005312CB" w:rsidRDefault="005312CB" w:rsidP="00270432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 of the above </w:t>
      </w:r>
    </w:p>
    <w:p w:rsidR="00270432" w:rsidRDefault="00270432" w:rsidP="00270432">
      <w:pPr>
        <w:pStyle w:val="ListParagraph"/>
        <w:spacing w:line="276" w:lineRule="auto"/>
        <w:ind w:left="1080"/>
        <w:rPr>
          <w:rFonts w:ascii="Arial" w:hAnsi="Arial" w:cs="Arial"/>
          <w:sz w:val="22"/>
          <w:szCs w:val="22"/>
        </w:rPr>
      </w:pPr>
    </w:p>
    <w:p w:rsidR="00270432" w:rsidRPr="00270432" w:rsidRDefault="00270432" w:rsidP="00270432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270432">
        <w:rPr>
          <w:rFonts w:ascii="Arial" w:hAnsi="Arial" w:cs="Arial"/>
          <w:sz w:val="22"/>
          <w:szCs w:val="22"/>
        </w:rPr>
        <w:t xml:space="preserve">This process of food production in plants is called: </w:t>
      </w:r>
    </w:p>
    <w:p w:rsidR="00270432" w:rsidRPr="00270432" w:rsidRDefault="00270432" w:rsidP="002704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sz w:val="22"/>
          <w:szCs w:val="22"/>
        </w:rPr>
      </w:pPr>
      <w:r w:rsidRPr="00270432">
        <w:rPr>
          <w:rFonts w:ascii="Arial" w:hAnsi="Arial" w:cs="Arial"/>
          <w:sz w:val="22"/>
          <w:szCs w:val="22"/>
        </w:rPr>
        <w:t xml:space="preserve">Respiration </w:t>
      </w:r>
    </w:p>
    <w:p w:rsidR="00270432" w:rsidRPr="00270432" w:rsidRDefault="00270432" w:rsidP="002704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sz w:val="22"/>
          <w:szCs w:val="22"/>
        </w:rPr>
      </w:pPr>
      <w:r w:rsidRPr="00270432">
        <w:rPr>
          <w:rFonts w:ascii="Arial" w:hAnsi="Arial" w:cs="Arial"/>
          <w:sz w:val="22"/>
          <w:szCs w:val="22"/>
        </w:rPr>
        <w:t xml:space="preserve">Photosynthesis </w:t>
      </w:r>
    </w:p>
    <w:p w:rsidR="00270432" w:rsidRPr="00270432" w:rsidRDefault="00270432" w:rsidP="002704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sz w:val="22"/>
          <w:szCs w:val="22"/>
        </w:rPr>
      </w:pPr>
      <w:r w:rsidRPr="00270432">
        <w:rPr>
          <w:rFonts w:ascii="Arial" w:hAnsi="Arial" w:cs="Arial"/>
          <w:sz w:val="22"/>
          <w:szCs w:val="22"/>
        </w:rPr>
        <w:t xml:space="preserve">Food Production </w:t>
      </w:r>
    </w:p>
    <w:p w:rsidR="00270432" w:rsidRPr="00270432" w:rsidRDefault="00270432" w:rsidP="002704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sz w:val="22"/>
          <w:szCs w:val="22"/>
        </w:rPr>
      </w:pPr>
      <w:r w:rsidRPr="00270432">
        <w:rPr>
          <w:rFonts w:ascii="Arial" w:hAnsi="Arial" w:cs="Arial"/>
          <w:sz w:val="22"/>
          <w:szCs w:val="22"/>
        </w:rPr>
        <w:t xml:space="preserve">Eating </w:t>
      </w:r>
    </w:p>
    <w:p w:rsidR="00270432" w:rsidRPr="00270432" w:rsidRDefault="00270432" w:rsidP="00270432">
      <w:pPr>
        <w:rPr>
          <w:rFonts w:ascii="Arial" w:hAnsi="Arial" w:cs="Arial"/>
          <w:sz w:val="22"/>
          <w:szCs w:val="22"/>
        </w:rPr>
      </w:pPr>
    </w:p>
    <w:p w:rsidR="005312CB" w:rsidRPr="005312CB" w:rsidRDefault="005312CB" w:rsidP="005312CB">
      <w:pPr>
        <w:rPr>
          <w:rFonts w:ascii="Arial" w:hAnsi="Arial" w:cs="Arial"/>
          <w:sz w:val="22"/>
          <w:szCs w:val="22"/>
        </w:rPr>
      </w:pPr>
    </w:p>
    <w:p w:rsidR="00B379D4" w:rsidRPr="005312CB" w:rsidRDefault="00B379D4" w:rsidP="005312CB">
      <w:pPr>
        <w:rPr>
          <w:rFonts w:ascii="Arial" w:hAnsi="Arial" w:cs="Arial"/>
          <w:sz w:val="22"/>
          <w:szCs w:val="22"/>
        </w:rPr>
      </w:pPr>
    </w:p>
    <w:p w:rsidR="009E0CDF" w:rsidRDefault="009E0CDF" w:rsidP="009E0CDF">
      <w:pPr>
        <w:pStyle w:val="ListParagraph"/>
      </w:pPr>
    </w:p>
    <w:p w:rsidR="0050042A" w:rsidRDefault="0050042A" w:rsidP="0055482F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50042A" w:rsidRDefault="0050042A" w:rsidP="0055482F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50042A" w:rsidRDefault="0050042A" w:rsidP="0055482F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55482F" w:rsidRPr="0050042A" w:rsidRDefault="0050042A" w:rsidP="0055482F">
      <w:pPr>
        <w:suppressAutoHyphens/>
        <w:spacing w:line="276" w:lineRule="auto"/>
        <w:rPr>
          <w:rFonts w:ascii="Arial" w:hAnsi="Arial" w:cs="Arial"/>
          <w:b/>
          <w:szCs w:val="28"/>
        </w:rPr>
      </w:pPr>
      <w:r w:rsidRPr="0050042A">
        <w:rPr>
          <w:rFonts w:ascii="Arial" w:hAnsi="Arial" w:cs="Arial"/>
          <w:b/>
          <w:szCs w:val="28"/>
        </w:rPr>
        <w:lastRenderedPageBreak/>
        <w:t>Part B</w:t>
      </w:r>
      <w:r w:rsidR="0055482F" w:rsidRPr="0050042A">
        <w:rPr>
          <w:rFonts w:ascii="Arial" w:hAnsi="Arial" w:cs="Arial"/>
          <w:b/>
          <w:szCs w:val="28"/>
        </w:rPr>
        <w:t xml:space="preserve">: </w:t>
      </w:r>
      <w:r w:rsidRPr="0050042A">
        <w:rPr>
          <w:rFonts w:ascii="Arial" w:hAnsi="Arial" w:cs="Arial"/>
          <w:b/>
          <w:szCs w:val="28"/>
        </w:rPr>
        <w:t>Short Answer</w:t>
      </w:r>
    </w:p>
    <w:p w:rsidR="005312CB" w:rsidRPr="00FD21E7" w:rsidRDefault="005312CB" w:rsidP="009E0CDF">
      <w:pPr>
        <w:pStyle w:val="ListParagraph"/>
        <w:rPr>
          <w:rFonts w:ascii="Arial" w:hAnsi="Arial" w:cs="Arial"/>
        </w:rPr>
      </w:pPr>
    </w:p>
    <w:p w:rsidR="0055482F" w:rsidRPr="00FD21E7" w:rsidRDefault="0050042A" w:rsidP="0055482F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14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>) Describe one way your body maintains homeostasis</w:t>
      </w:r>
      <w:r w:rsidR="00B62331">
        <w:rPr>
          <w:rFonts w:ascii="Arial" w:hAnsi="Arial" w:cs="Arial"/>
          <w:color w:val="000000"/>
          <w:sz w:val="22"/>
          <w:szCs w:val="22"/>
        </w:rPr>
        <w:t>.</w:t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55482F" w:rsidRPr="00FD21E7">
        <w:rPr>
          <w:rFonts w:ascii="Arial" w:hAnsi="Arial" w:cs="Arial"/>
          <w:color w:val="000000"/>
          <w:sz w:val="22"/>
          <w:szCs w:val="22"/>
        </w:rPr>
        <w:t xml:space="preserve"> (2 marks) </w:t>
      </w:r>
    </w:p>
    <w:p w:rsidR="0055482F" w:rsidRPr="00FD21E7" w:rsidRDefault="0055482F" w:rsidP="0055482F">
      <w:pPr>
        <w:rPr>
          <w:rFonts w:ascii="Arial" w:hAnsi="Arial" w:cs="Arial"/>
          <w:color w:val="000000"/>
          <w:sz w:val="22"/>
          <w:szCs w:val="22"/>
        </w:rPr>
      </w:pPr>
    </w:p>
    <w:p w:rsidR="005312CB" w:rsidRPr="00FD21E7" w:rsidRDefault="0055482F" w:rsidP="0055482F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FD21E7"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5482F" w:rsidRPr="00FD21E7" w:rsidRDefault="0055482F" w:rsidP="0055482F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:rsidR="0055482F" w:rsidRPr="00FD21E7" w:rsidRDefault="0050042A" w:rsidP="0055482F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15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 xml:space="preserve">) Pick any of the characteristics of life and give an example of how living things demonstrate it. </w:t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55482F" w:rsidRPr="00FD21E7">
        <w:rPr>
          <w:rFonts w:ascii="Arial" w:hAnsi="Arial" w:cs="Arial"/>
          <w:color w:val="000000"/>
          <w:sz w:val="22"/>
          <w:szCs w:val="22"/>
        </w:rPr>
        <w:t xml:space="preserve">(3 marks) </w:t>
      </w:r>
    </w:p>
    <w:p w:rsidR="0055482F" w:rsidRPr="00FD21E7" w:rsidRDefault="0055482F" w:rsidP="0055482F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FD21E7">
        <w:rPr>
          <w:rFonts w:ascii="Arial" w:hAnsi="Arial" w:cs="Arial"/>
          <w:color w:val="000000"/>
          <w:sz w:val="22"/>
          <w:szCs w:val="22"/>
        </w:rPr>
        <w:tab/>
      </w:r>
    </w:p>
    <w:p w:rsidR="00B62331" w:rsidRDefault="0055482F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1080"/>
        <w:rPr>
          <w:rFonts w:ascii="Arial" w:hAnsi="Arial" w:cs="Arial"/>
          <w:color w:val="000000"/>
          <w:sz w:val="22"/>
          <w:szCs w:val="22"/>
        </w:rPr>
      </w:pPr>
      <w:r w:rsidRPr="00FD21E7">
        <w:rPr>
          <w:rFonts w:ascii="Arial" w:hAnsi="Arial" w:cs="Arial"/>
          <w:color w:val="000000"/>
          <w:sz w:val="22"/>
          <w:szCs w:val="22"/>
        </w:rPr>
        <w:tab/>
      </w:r>
      <w:r w:rsidRPr="00FD21E7">
        <w:rPr>
          <w:rFonts w:ascii="Arial" w:hAnsi="Arial" w:cs="Arial"/>
          <w:color w:val="000000"/>
          <w:sz w:val="22"/>
          <w:szCs w:val="22"/>
        </w:rPr>
        <w:tab/>
        <w:t xml:space="preserve">Characteristic of life: </w:t>
      </w:r>
    </w:p>
    <w:p w:rsidR="00B62331" w:rsidRDefault="00B62331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1080"/>
        <w:rPr>
          <w:rFonts w:ascii="Arial" w:hAnsi="Arial" w:cs="Arial"/>
          <w:color w:val="000000"/>
          <w:sz w:val="22"/>
          <w:szCs w:val="22"/>
        </w:rPr>
      </w:pPr>
    </w:p>
    <w:p w:rsidR="0055482F" w:rsidRPr="00FD21E7" w:rsidRDefault="00B62331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108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="0055482F" w:rsidRPr="00FD21E7">
        <w:rPr>
          <w:rFonts w:ascii="Arial" w:hAnsi="Arial" w:cs="Arial"/>
          <w:color w:val="000000"/>
          <w:sz w:val="22"/>
          <w:szCs w:val="22"/>
        </w:rPr>
        <w:t>______________________________________________</w:t>
      </w:r>
      <w:r>
        <w:rPr>
          <w:rFonts w:ascii="Arial" w:hAnsi="Arial" w:cs="Arial"/>
          <w:color w:val="000000"/>
          <w:sz w:val="22"/>
          <w:szCs w:val="22"/>
        </w:rPr>
        <w:t>____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>_______________________</w:t>
      </w:r>
    </w:p>
    <w:p w:rsidR="00B62331" w:rsidRDefault="00B62331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:rsidR="005312CB" w:rsidRPr="00FD21E7" w:rsidRDefault="005312CB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FD21E7">
        <w:rPr>
          <w:rFonts w:ascii="Arial" w:hAnsi="Arial" w:cs="Arial"/>
          <w:color w:val="000000"/>
          <w:sz w:val="22"/>
          <w:szCs w:val="22"/>
        </w:rPr>
        <w:t>Example: ______________________________________________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>______________________________</w:t>
      </w:r>
      <w:r w:rsidRPr="00FD21E7"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>___________________________________________________________________</w:t>
      </w:r>
    </w:p>
    <w:p w:rsidR="0055482F" w:rsidRDefault="00FD21E7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rPr>
          <w:rFonts w:ascii="Tahoma" w:hAnsi="Tahoma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631F0" wp14:editId="1D369364">
                <wp:simplePos x="0" y="0"/>
                <wp:positionH relativeFrom="column">
                  <wp:posOffset>4876800</wp:posOffset>
                </wp:positionH>
                <wp:positionV relativeFrom="paragraph">
                  <wp:posOffset>92075</wp:posOffset>
                </wp:positionV>
                <wp:extent cx="1181100" cy="2962275"/>
                <wp:effectExtent l="0" t="0" r="19050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96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EF8" w:rsidRPr="00FD21E7" w:rsidRDefault="00C22EF8" w:rsidP="0055482F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FD21E7">
                              <w:rPr>
                                <w:b/>
                                <w:sz w:val="22"/>
                                <w:szCs w:val="22"/>
                              </w:rPr>
                              <w:t xml:space="preserve">Word bank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penguins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constant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hot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skin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changes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fat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traps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warm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rFonts w:cs="Myriad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constricted</w:t>
                            </w:r>
                            <w:proofErr w:type="gramEnd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C22EF8" w:rsidRPr="00FD21E7" w:rsidRDefault="00C22EF8" w:rsidP="0055482F">
                            <w:pPr>
                              <w:pStyle w:val="Achbodyfo"/>
                              <w:rPr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D21E7">
                              <w:rPr>
                                <w:rFonts w:cs="Myriad Roman"/>
                                <w:sz w:val="22"/>
                                <w:szCs w:val="22"/>
                              </w:rPr>
                              <w:t>vessels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4pt;margin-top:7.25pt;width:93pt;height:2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">
                <v:textbox>
                  <w:txbxContent>
                    <w:p w:rsidR="00C22EF8" w:rsidRPr="00FD21E7" w:rsidRDefault="00C22EF8" w:rsidP="0055482F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b/>
                          <w:sz w:val="22"/>
                          <w:szCs w:val="22"/>
                        </w:rPr>
                      </w:pPr>
                      <w:r w:rsidRPr="00FD21E7">
                        <w:rPr>
                          <w:b/>
                          <w:sz w:val="22"/>
                          <w:szCs w:val="22"/>
                        </w:rPr>
                        <w:t xml:space="preserve">Word bank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penguins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constant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hot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skin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changes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fat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traps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warm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rFonts w:cs="Myriad Roman"/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constricted</w:t>
                      </w:r>
                      <w:proofErr w:type="gramEnd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 xml:space="preserve"> </w:t>
                      </w:r>
                    </w:p>
                    <w:p w:rsidR="00C22EF8" w:rsidRPr="00FD21E7" w:rsidRDefault="00C22EF8" w:rsidP="0055482F">
                      <w:pPr>
                        <w:pStyle w:val="Achbodyfo"/>
                        <w:rPr>
                          <w:sz w:val="22"/>
                          <w:szCs w:val="22"/>
                        </w:rPr>
                      </w:pPr>
                      <w:proofErr w:type="gramStart"/>
                      <w:r w:rsidRPr="00FD21E7">
                        <w:rPr>
                          <w:rFonts w:cs="Myriad Roman"/>
                          <w:sz w:val="22"/>
                          <w:szCs w:val="22"/>
                        </w:rPr>
                        <w:t>vessels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82F" w:rsidRPr="00FD21E7" w:rsidRDefault="0050042A" w:rsidP="0055482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16</w:t>
      </w:r>
      <w:r w:rsidR="0055482F" w:rsidRPr="00FD21E7">
        <w:rPr>
          <w:rFonts w:ascii="Arial" w:hAnsi="Arial" w:cs="Arial"/>
          <w:color w:val="000000"/>
          <w:sz w:val="22"/>
          <w:szCs w:val="22"/>
        </w:rPr>
        <w:t xml:space="preserve">) Use the word bank to complete the passage below: </w:t>
      </w:r>
      <w:r w:rsidR="00FD21E7" w:rsidRPr="00FD21E7">
        <w:rPr>
          <w:rFonts w:ascii="Arial" w:hAnsi="Arial" w:cs="Arial"/>
          <w:color w:val="000000"/>
          <w:sz w:val="22"/>
          <w:szCs w:val="22"/>
        </w:rPr>
        <w:t xml:space="preserve"> </w:t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  <w:t>(5</w:t>
      </w:r>
      <w:r w:rsidR="00FD21E7" w:rsidRPr="00FD21E7">
        <w:rPr>
          <w:rFonts w:ascii="Arial" w:hAnsi="Arial" w:cs="Arial"/>
          <w:color w:val="000000"/>
          <w:sz w:val="22"/>
          <w:szCs w:val="22"/>
        </w:rPr>
        <w:t xml:space="preserve"> marks)</w:t>
      </w:r>
    </w:p>
    <w:p w:rsidR="00FD21E7" w:rsidRPr="00C22EF8" w:rsidRDefault="0055482F" w:rsidP="0055482F">
      <w:pPr>
        <w:pStyle w:val="Achbodyfo"/>
        <w:tabs>
          <w:tab w:val="left" w:pos="7655"/>
          <w:tab w:val="left" w:pos="7938"/>
        </w:tabs>
        <w:spacing w:before="120"/>
        <w:ind w:right="2410"/>
        <w:rPr>
          <w:sz w:val="24"/>
          <w:szCs w:val="24"/>
        </w:rPr>
      </w:pPr>
      <w:r w:rsidRPr="00FD21E7">
        <w:rPr>
          <w:sz w:val="24"/>
          <w:szCs w:val="24"/>
        </w:rPr>
        <w:t>Birds and mammals are warm-b</w:t>
      </w:r>
      <w:r w:rsidR="00FD21E7" w:rsidRPr="00FD21E7">
        <w:rPr>
          <w:sz w:val="24"/>
          <w:szCs w:val="24"/>
        </w:rPr>
        <w:t>looded</w:t>
      </w:r>
      <w:r w:rsidRPr="00FD21E7">
        <w:rPr>
          <w:sz w:val="24"/>
          <w:szCs w:val="24"/>
        </w:rPr>
        <w:t xml:space="preserve"> animals. They keep their body temperature c________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>_ despite temperature c_______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in their environment, otherwise they can die. Animals like polar bears and p________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>, who live in extreme cold, have large f____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deposits beneath their s_____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>. The polar bear’s thick fur t______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layers of air to keep it w______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>. Both creatures can walk on ice because the blood vessels in their feet are c___________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to prevent heat loss. When humans are very h____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they sweat and their blood v______</w:t>
      </w:r>
      <w:r w:rsidR="00FD21E7">
        <w:rPr>
          <w:sz w:val="24"/>
          <w:szCs w:val="24"/>
        </w:rPr>
        <w:t>__</w:t>
      </w:r>
      <w:r w:rsidRPr="00FD21E7">
        <w:rPr>
          <w:sz w:val="24"/>
          <w:szCs w:val="24"/>
        </w:rPr>
        <w:t xml:space="preserve"> dilate to cool them down. </w:t>
      </w:r>
    </w:p>
    <w:p w:rsidR="00FD21E7" w:rsidRDefault="00FD21E7" w:rsidP="00FD21E7">
      <w:pPr>
        <w:pStyle w:val="Achbodyfo"/>
        <w:tabs>
          <w:tab w:val="left" w:pos="7655"/>
          <w:tab w:val="left" w:pos="7938"/>
        </w:tabs>
        <w:spacing w:before="120"/>
        <w:ind w:right="2410"/>
      </w:pPr>
    </w:p>
    <w:p w:rsidR="00B62331" w:rsidRDefault="00B62331" w:rsidP="00FD21E7">
      <w:pPr>
        <w:pStyle w:val="Achbodyfo"/>
        <w:tabs>
          <w:tab w:val="left" w:pos="7655"/>
          <w:tab w:val="left" w:pos="7938"/>
        </w:tabs>
        <w:spacing w:before="120"/>
        <w:ind w:right="2410"/>
      </w:pPr>
    </w:p>
    <w:p w:rsidR="00B62331" w:rsidRPr="00B62331" w:rsidRDefault="00B62331" w:rsidP="00B62331">
      <w:pPr>
        <w:spacing w:line="360" w:lineRule="auto"/>
        <w:rPr>
          <w:rFonts w:ascii="Arial" w:hAnsi="Arial" w:cs="Arial"/>
          <w:b/>
          <w:szCs w:val="28"/>
        </w:rPr>
      </w:pPr>
      <w:r w:rsidRPr="00B62331">
        <w:rPr>
          <w:rFonts w:ascii="Arial" w:hAnsi="Arial" w:cs="Arial"/>
          <w:b/>
          <w:szCs w:val="28"/>
        </w:rPr>
        <w:lastRenderedPageBreak/>
        <w:t>PART C: EXTENDED ANSWER</w:t>
      </w:r>
    </w:p>
    <w:p w:rsidR="00FD21E7" w:rsidRPr="00B62331" w:rsidRDefault="00FD21E7" w:rsidP="00B62331">
      <w:pPr>
        <w:pStyle w:val="ListParagraph"/>
        <w:numPr>
          <w:ilvl w:val="0"/>
          <w:numId w:val="26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B62331">
        <w:rPr>
          <w:rFonts w:ascii="Arial" w:hAnsi="Arial" w:cs="Arial"/>
          <w:color w:val="000000"/>
          <w:sz w:val="22"/>
          <w:szCs w:val="22"/>
        </w:rPr>
        <w:t xml:space="preserve">Our body maintains a constant temperature in many different ways. </w:t>
      </w:r>
      <w:r w:rsidR="00B62331">
        <w:rPr>
          <w:rFonts w:ascii="Arial" w:hAnsi="Arial" w:cs="Arial"/>
          <w:color w:val="000000"/>
          <w:sz w:val="22"/>
          <w:szCs w:val="22"/>
        </w:rPr>
        <w:t xml:space="preserve">Explain how the body retains or loses heat in the table below. </w:t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="00B62331">
        <w:rPr>
          <w:rFonts w:ascii="Arial" w:hAnsi="Arial" w:cs="Arial"/>
          <w:color w:val="000000"/>
          <w:sz w:val="22"/>
          <w:szCs w:val="22"/>
        </w:rPr>
        <w:tab/>
      </w:r>
      <w:r w:rsidRPr="00B62331">
        <w:rPr>
          <w:rFonts w:ascii="Arial" w:hAnsi="Arial" w:cs="Arial"/>
          <w:color w:val="000000"/>
          <w:sz w:val="22"/>
          <w:szCs w:val="22"/>
        </w:rPr>
        <w:t>(6 marks)</w:t>
      </w:r>
    </w:p>
    <w:p w:rsidR="00FD21E7" w:rsidRPr="00FD21E7" w:rsidRDefault="00FD21E7" w:rsidP="00FD21E7">
      <w:pPr>
        <w:pStyle w:val="ListParagraph"/>
        <w:ind w:left="360"/>
        <w:rPr>
          <w:rFonts w:ascii="Arial" w:hAnsi="Arial" w:cs="Arial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4395"/>
      </w:tblGrid>
      <w:tr w:rsidR="00FD21E7" w:rsidRPr="00FD21E7" w:rsidTr="00FD21E7">
        <w:trPr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  <w:lang w:val="en-GB" w:eastAsia="en-GB"/>
              </w:rPr>
            </w:pPr>
            <w:r w:rsidRPr="00FD21E7">
              <w:rPr>
                <w:rFonts w:ascii="Arial" w:hAnsi="Arial" w:cs="Arial"/>
                <w:b/>
                <w:color w:val="000000"/>
                <w:sz w:val="22"/>
                <w:szCs w:val="22"/>
                <w:lang w:val="en-GB" w:eastAsia="en-GB"/>
              </w:rPr>
              <w:t>How the body retains heat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  <w:lang w:val="en-GB" w:eastAsia="en-GB"/>
              </w:rPr>
            </w:pPr>
            <w:r w:rsidRPr="00FD21E7">
              <w:rPr>
                <w:rFonts w:ascii="Arial" w:hAnsi="Arial" w:cs="Arial"/>
                <w:b/>
                <w:color w:val="000000"/>
                <w:sz w:val="22"/>
                <w:szCs w:val="22"/>
                <w:lang w:val="en-GB" w:eastAsia="en-GB"/>
              </w:rPr>
              <w:t>How the body loses heat</w:t>
            </w:r>
          </w:p>
        </w:tc>
      </w:tr>
      <w:tr w:rsidR="00FD21E7" w:rsidRPr="00FD21E7" w:rsidTr="00FD21E7">
        <w:trPr>
          <w:trHeight w:val="260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B62331" w:rsidRPr="00FD21E7" w:rsidRDefault="00B62331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1E7" w:rsidRPr="00FD21E7" w:rsidRDefault="00FD21E7" w:rsidP="00FD21E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5"/>
                <w:szCs w:val="25"/>
                <w:lang w:val="en-GB" w:eastAsia="en-GB"/>
              </w:rPr>
            </w:pPr>
          </w:p>
        </w:tc>
      </w:tr>
    </w:tbl>
    <w:p w:rsidR="00270432" w:rsidRDefault="00270432" w:rsidP="00270432">
      <w:pPr>
        <w:pStyle w:val="ListParagraph"/>
        <w:ind w:left="1800"/>
      </w:pPr>
      <w:r>
        <w:t xml:space="preserve"> </w:t>
      </w:r>
    </w:p>
    <w:sectPr w:rsidR="0027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Roman">
    <w:altName w:val="Myriad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04487"/>
    <w:multiLevelType w:val="hybridMultilevel"/>
    <w:tmpl w:val="4E1CE6A8"/>
    <w:lvl w:ilvl="0" w:tplc="EA52E28A">
      <w:start w:val="1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6382D"/>
    <w:multiLevelType w:val="hybridMultilevel"/>
    <w:tmpl w:val="B23EA1A2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904907"/>
    <w:multiLevelType w:val="hybridMultilevel"/>
    <w:tmpl w:val="3AAAD70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EF5D76"/>
    <w:multiLevelType w:val="hybridMultilevel"/>
    <w:tmpl w:val="6E46F10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F33851"/>
    <w:multiLevelType w:val="hybridMultilevel"/>
    <w:tmpl w:val="5C54653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F4475"/>
    <w:multiLevelType w:val="hybridMultilevel"/>
    <w:tmpl w:val="B9E03A42"/>
    <w:lvl w:ilvl="0" w:tplc="0C090015">
      <w:start w:val="1"/>
      <w:numFmt w:val="upperLetter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3E94E1C"/>
    <w:multiLevelType w:val="hybridMultilevel"/>
    <w:tmpl w:val="B18E2CF6"/>
    <w:lvl w:ilvl="0" w:tplc="0C090015">
      <w:start w:val="1"/>
      <w:numFmt w:val="upperLetter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0F1DAF"/>
    <w:multiLevelType w:val="hybridMultilevel"/>
    <w:tmpl w:val="FF9821D8"/>
    <w:lvl w:ilvl="0" w:tplc="0C090015">
      <w:start w:val="1"/>
      <w:numFmt w:val="upperLetter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EF0A0C"/>
    <w:multiLevelType w:val="hybridMultilevel"/>
    <w:tmpl w:val="760E5D7E"/>
    <w:lvl w:ilvl="0" w:tplc="EA52E28A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1533E9"/>
    <w:multiLevelType w:val="hybridMultilevel"/>
    <w:tmpl w:val="4472194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8541BE"/>
    <w:multiLevelType w:val="hybridMultilevel"/>
    <w:tmpl w:val="D28A76DE"/>
    <w:lvl w:ilvl="0" w:tplc="EA52E28A">
      <w:start w:val="1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2ED6AAC"/>
    <w:multiLevelType w:val="hybridMultilevel"/>
    <w:tmpl w:val="29FAC37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18295E"/>
    <w:multiLevelType w:val="hybridMultilevel"/>
    <w:tmpl w:val="760E5D7E"/>
    <w:lvl w:ilvl="0" w:tplc="EA52E28A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7458A9"/>
    <w:multiLevelType w:val="hybridMultilevel"/>
    <w:tmpl w:val="D8FA8F4A"/>
    <w:lvl w:ilvl="0" w:tplc="0C090011">
      <w:start w:val="1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A962EA"/>
    <w:multiLevelType w:val="hybridMultilevel"/>
    <w:tmpl w:val="838AC5B2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A53C95"/>
    <w:multiLevelType w:val="hybridMultilevel"/>
    <w:tmpl w:val="C28AA2FC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7FF50FA"/>
    <w:multiLevelType w:val="hybridMultilevel"/>
    <w:tmpl w:val="74869C34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8A53282"/>
    <w:multiLevelType w:val="hybridMultilevel"/>
    <w:tmpl w:val="567E6FD8"/>
    <w:lvl w:ilvl="0" w:tplc="0C090015">
      <w:start w:val="1"/>
      <w:numFmt w:val="upperLetter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9700DA1"/>
    <w:multiLevelType w:val="hybridMultilevel"/>
    <w:tmpl w:val="3340729E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B2F060C"/>
    <w:multiLevelType w:val="hybridMultilevel"/>
    <w:tmpl w:val="0F58DE72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B274231"/>
    <w:multiLevelType w:val="hybridMultilevel"/>
    <w:tmpl w:val="A5AA03B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0CA7486"/>
    <w:multiLevelType w:val="hybridMultilevel"/>
    <w:tmpl w:val="22DCA9B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5EA0E33"/>
    <w:multiLevelType w:val="hybridMultilevel"/>
    <w:tmpl w:val="DDFE11A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8D20FBA"/>
    <w:multiLevelType w:val="hybridMultilevel"/>
    <w:tmpl w:val="6FA0CDA2"/>
    <w:lvl w:ilvl="0" w:tplc="EA52E28A">
      <w:start w:val="1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DE3782"/>
    <w:multiLevelType w:val="hybridMultilevel"/>
    <w:tmpl w:val="751422C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7">
      <w:start w:val="1"/>
      <w:numFmt w:val="lowerLetter"/>
      <w:lvlText w:val="%2)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EAE46E2"/>
    <w:multiLevelType w:val="hybridMultilevel"/>
    <w:tmpl w:val="CF5EE6A2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5"/>
  </w:num>
  <w:num w:numId="3">
    <w:abstractNumId w:val="12"/>
  </w:num>
  <w:num w:numId="4">
    <w:abstractNumId w:val="11"/>
  </w:num>
  <w:num w:numId="5">
    <w:abstractNumId w:val="19"/>
  </w:num>
  <w:num w:numId="6">
    <w:abstractNumId w:val="21"/>
  </w:num>
  <w:num w:numId="7">
    <w:abstractNumId w:val="9"/>
  </w:num>
  <w:num w:numId="8">
    <w:abstractNumId w:val="14"/>
  </w:num>
  <w:num w:numId="9">
    <w:abstractNumId w:val="5"/>
  </w:num>
  <w:num w:numId="10">
    <w:abstractNumId w:val="15"/>
  </w:num>
  <w:num w:numId="11">
    <w:abstractNumId w:val="7"/>
  </w:num>
  <w:num w:numId="12">
    <w:abstractNumId w:val="17"/>
  </w:num>
  <w:num w:numId="13">
    <w:abstractNumId w:val="6"/>
  </w:num>
  <w:num w:numId="14">
    <w:abstractNumId w:val="3"/>
  </w:num>
  <w:num w:numId="15">
    <w:abstractNumId w:val="24"/>
  </w:num>
  <w:num w:numId="16">
    <w:abstractNumId w:val="1"/>
  </w:num>
  <w:num w:numId="17">
    <w:abstractNumId w:val="16"/>
  </w:num>
  <w:num w:numId="18">
    <w:abstractNumId w:val="22"/>
  </w:num>
  <w:num w:numId="19">
    <w:abstractNumId w:val="2"/>
  </w:num>
  <w:num w:numId="20">
    <w:abstractNumId w:val="20"/>
  </w:num>
  <w:num w:numId="21">
    <w:abstractNumId w:val="8"/>
  </w:num>
  <w:num w:numId="22">
    <w:abstractNumId w:val="23"/>
  </w:num>
  <w:num w:numId="23">
    <w:abstractNumId w:val="0"/>
  </w:num>
  <w:num w:numId="24">
    <w:abstractNumId w:val="10"/>
  </w:num>
  <w:num w:numId="25">
    <w:abstractNumId w:val="1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4F7"/>
    <w:rsid w:val="000D4573"/>
    <w:rsid w:val="00195F32"/>
    <w:rsid w:val="00270432"/>
    <w:rsid w:val="002B3981"/>
    <w:rsid w:val="0050042A"/>
    <w:rsid w:val="005312CB"/>
    <w:rsid w:val="0055482F"/>
    <w:rsid w:val="009E0CDF"/>
    <w:rsid w:val="00A724F7"/>
    <w:rsid w:val="00B00F7B"/>
    <w:rsid w:val="00B379D4"/>
    <w:rsid w:val="00B62331"/>
    <w:rsid w:val="00BC3FA0"/>
    <w:rsid w:val="00BD61D7"/>
    <w:rsid w:val="00C22EF8"/>
    <w:rsid w:val="00DE1D7A"/>
    <w:rsid w:val="00E877C0"/>
    <w:rsid w:val="00FD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4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2C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C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724F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F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A724F7"/>
    <w:rPr>
      <w:rFonts w:eastAsiaTheme="minorEastAsia"/>
      <w:b/>
      <w:bCs/>
      <w:sz w:val="28"/>
      <w:szCs w:val="28"/>
      <w:lang w:eastAsia="en-AU"/>
    </w:rPr>
  </w:style>
  <w:style w:type="table" w:styleId="TableGrid">
    <w:name w:val="Table Grid"/>
    <w:basedOn w:val="TableNormal"/>
    <w:uiPriority w:val="39"/>
    <w:rsid w:val="00A724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F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AU"/>
    </w:rPr>
  </w:style>
  <w:style w:type="paragraph" w:styleId="BodyText">
    <w:name w:val="Body Text"/>
    <w:basedOn w:val="Normal"/>
    <w:link w:val="BodyTextChar"/>
    <w:rsid w:val="00A724F7"/>
    <w:pPr>
      <w:tabs>
        <w:tab w:val="left" w:pos="-720"/>
      </w:tabs>
      <w:suppressAutoHyphens/>
    </w:pPr>
    <w:rPr>
      <w:rFonts w:ascii="Arial" w:hAnsi="Arial"/>
      <w:b/>
      <w:spacing w:val="-2"/>
      <w:sz w:val="22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A724F7"/>
    <w:rPr>
      <w:rFonts w:ascii="Arial" w:eastAsia="Times New Roman" w:hAnsi="Arial" w:cs="Times New Roman"/>
      <w:b/>
      <w:spacing w:val="-2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877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12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AU"/>
    </w:rPr>
  </w:style>
  <w:style w:type="paragraph" w:customStyle="1" w:styleId="Achbodyfo">
    <w:name w:val="Ach_body_fo"/>
    <w:basedOn w:val="Normal"/>
    <w:qFormat/>
    <w:rsid w:val="0055482F"/>
    <w:pPr>
      <w:autoSpaceDE w:val="0"/>
      <w:autoSpaceDN w:val="0"/>
      <w:adjustRightInd w:val="0"/>
      <w:spacing w:line="360" w:lineRule="auto"/>
    </w:pPr>
    <w:rPr>
      <w:rFonts w:ascii="Arial" w:hAnsi="Arial" w:cs="Arial"/>
      <w:color w:val="000000"/>
      <w:sz w:val="25"/>
      <w:szCs w:val="25"/>
      <w:lang w:val="en-GB" w:eastAsia="en-GB"/>
    </w:rPr>
  </w:style>
  <w:style w:type="paragraph" w:customStyle="1" w:styleId="Achquestion">
    <w:name w:val="Ach_question"/>
    <w:basedOn w:val="Normal"/>
    <w:qFormat/>
    <w:rsid w:val="0055482F"/>
    <w:pPr>
      <w:autoSpaceDE w:val="0"/>
      <w:autoSpaceDN w:val="0"/>
      <w:adjustRightInd w:val="0"/>
      <w:spacing w:line="360" w:lineRule="auto"/>
      <w:ind w:left="340" w:firstLine="340"/>
    </w:pPr>
    <w:rPr>
      <w:rFonts w:ascii="Arial" w:eastAsia="Calibri" w:hAnsi="Arial" w:cs="Arial"/>
      <w:noProof/>
      <w:color w:val="000000"/>
      <w:sz w:val="25"/>
      <w:szCs w:val="25"/>
    </w:rPr>
  </w:style>
  <w:style w:type="paragraph" w:customStyle="1" w:styleId="Default">
    <w:name w:val="Default"/>
    <w:rsid w:val="0055482F"/>
    <w:pPr>
      <w:autoSpaceDE w:val="0"/>
      <w:autoSpaceDN w:val="0"/>
      <w:adjustRightInd w:val="0"/>
      <w:spacing w:after="0" w:line="240" w:lineRule="auto"/>
    </w:pPr>
    <w:rPr>
      <w:rFonts w:ascii="Myriad Roman" w:eastAsia="Calibri" w:hAnsi="Myriad Roman" w:cs="Myriad Roman"/>
      <w:color w:val="000000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4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2C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C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724F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F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A724F7"/>
    <w:rPr>
      <w:rFonts w:eastAsiaTheme="minorEastAsia"/>
      <w:b/>
      <w:bCs/>
      <w:sz w:val="28"/>
      <w:szCs w:val="28"/>
      <w:lang w:eastAsia="en-AU"/>
    </w:rPr>
  </w:style>
  <w:style w:type="table" w:styleId="TableGrid">
    <w:name w:val="Table Grid"/>
    <w:basedOn w:val="TableNormal"/>
    <w:uiPriority w:val="39"/>
    <w:rsid w:val="00A724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F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AU"/>
    </w:rPr>
  </w:style>
  <w:style w:type="paragraph" w:styleId="BodyText">
    <w:name w:val="Body Text"/>
    <w:basedOn w:val="Normal"/>
    <w:link w:val="BodyTextChar"/>
    <w:rsid w:val="00A724F7"/>
    <w:pPr>
      <w:tabs>
        <w:tab w:val="left" w:pos="-720"/>
      </w:tabs>
      <w:suppressAutoHyphens/>
    </w:pPr>
    <w:rPr>
      <w:rFonts w:ascii="Arial" w:hAnsi="Arial"/>
      <w:b/>
      <w:spacing w:val="-2"/>
      <w:sz w:val="22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A724F7"/>
    <w:rPr>
      <w:rFonts w:ascii="Arial" w:eastAsia="Times New Roman" w:hAnsi="Arial" w:cs="Times New Roman"/>
      <w:b/>
      <w:spacing w:val="-2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877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12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AU"/>
    </w:rPr>
  </w:style>
  <w:style w:type="paragraph" w:customStyle="1" w:styleId="Achbodyfo">
    <w:name w:val="Ach_body_fo"/>
    <w:basedOn w:val="Normal"/>
    <w:qFormat/>
    <w:rsid w:val="0055482F"/>
    <w:pPr>
      <w:autoSpaceDE w:val="0"/>
      <w:autoSpaceDN w:val="0"/>
      <w:adjustRightInd w:val="0"/>
      <w:spacing w:line="360" w:lineRule="auto"/>
    </w:pPr>
    <w:rPr>
      <w:rFonts w:ascii="Arial" w:hAnsi="Arial" w:cs="Arial"/>
      <w:color w:val="000000"/>
      <w:sz w:val="25"/>
      <w:szCs w:val="25"/>
      <w:lang w:val="en-GB" w:eastAsia="en-GB"/>
    </w:rPr>
  </w:style>
  <w:style w:type="paragraph" w:customStyle="1" w:styleId="Achquestion">
    <w:name w:val="Ach_question"/>
    <w:basedOn w:val="Normal"/>
    <w:qFormat/>
    <w:rsid w:val="0055482F"/>
    <w:pPr>
      <w:autoSpaceDE w:val="0"/>
      <w:autoSpaceDN w:val="0"/>
      <w:adjustRightInd w:val="0"/>
      <w:spacing w:line="360" w:lineRule="auto"/>
      <w:ind w:left="340" w:firstLine="340"/>
    </w:pPr>
    <w:rPr>
      <w:rFonts w:ascii="Arial" w:eastAsia="Calibri" w:hAnsi="Arial" w:cs="Arial"/>
      <w:noProof/>
      <w:color w:val="000000"/>
      <w:sz w:val="25"/>
      <w:szCs w:val="25"/>
    </w:rPr>
  </w:style>
  <w:style w:type="paragraph" w:customStyle="1" w:styleId="Default">
    <w:name w:val="Default"/>
    <w:rsid w:val="0055482F"/>
    <w:pPr>
      <w:autoSpaceDE w:val="0"/>
      <w:autoSpaceDN w:val="0"/>
      <w:adjustRightInd w:val="0"/>
      <w:spacing w:after="0" w:line="240" w:lineRule="auto"/>
    </w:pPr>
    <w:rPr>
      <w:rFonts w:ascii="Myriad Roman" w:eastAsia="Calibri" w:hAnsi="Myriad Roman" w:cs="Myriad Roman"/>
      <w:color w:val="00000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591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638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54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2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94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587B6DEF</Template>
  <TotalTime>9</TotalTime>
  <Pages>5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4653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4</cp:revision>
  <dcterms:created xsi:type="dcterms:W3CDTF">2019-11-14T00:37:00Z</dcterms:created>
  <dcterms:modified xsi:type="dcterms:W3CDTF">2019-11-15T00:43:00Z</dcterms:modified>
</cp:coreProperties>
</file>