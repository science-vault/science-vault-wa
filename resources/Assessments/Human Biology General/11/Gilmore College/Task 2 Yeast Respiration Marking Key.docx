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034" w:rsidRDefault="002D1034" w:rsidP="002D1034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CBC66E" wp14:editId="3F88442D">
            <wp:simplePos x="0" y="0"/>
            <wp:positionH relativeFrom="column">
              <wp:posOffset>5027295</wp:posOffset>
            </wp:positionH>
            <wp:positionV relativeFrom="paragraph">
              <wp:posOffset>-501015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Task Two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: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Yeast Respiration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(20</w:t>
      </w:r>
      <w:r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marks)</w:t>
      </w:r>
    </w:p>
    <w:p w:rsidR="002D1034" w:rsidRDefault="002D1034" w:rsidP="002D1034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8765B8" w:rsidRDefault="008765B8" w:rsidP="002D1034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2D1034" w:rsidRDefault="002D1034" w:rsidP="002D1034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2D1034" w:rsidRDefault="002D1034" w:rsidP="002D1034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tbl>
      <w:tblPr>
        <w:tblStyle w:val="TableGrid"/>
        <w:tblpPr w:leftFromText="180" w:rightFromText="180" w:vertAnchor="page" w:horzAnchor="margin" w:tblpY="4333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8765B8" w:rsidTr="008765B8">
        <w:tc>
          <w:tcPr>
            <w:tcW w:w="7196" w:type="dxa"/>
            <w:shd w:val="clear" w:color="auto" w:fill="F79646" w:themeFill="accent6"/>
          </w:tcPr>
          <w:p w:rsidR="008765B8" w:rsidRDefault="008765B8" w:rsidP="008765B8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8765B8" w:rsidRDefault="008765B8" w:rsidP="008765B8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Mark 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8765B8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In cold water </w:t>
            </w:r>
          </w:p>
        </w:tc>
        <w:tc>
          <w:tcPr>
            <w:tcW w:w="2046" w:type="dxa"/>
          </w:tcPr>
          <w:p w:rsidR="008765B8" w:rsidRPr="008765B8" w:rsidRDefault="008765B8" w:rsidP="008765B8">
            <w:pPr>
              <w:tabs>
                <w:tab w:val="right" w:pos="9356"/>
              </w:tabs>
              <w:rPr>
                <w:rFonts w:cs="Arial"/>
              </w:rPr>
            </w:pPr>
            <w:r w:rsidRPr="008765B8"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8765B8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In warm water </w:t>
            </w:r>
          </w:p>
        </w:tc>
        <w:tc>
          <w:tcPr>
            <w:tcW w:w="2046" w:type="dxa"/>
          </w:tcPr>
          <w:p w:rsidR="008765B8" w:rsidRPr="008765B8" w:rsidRDefault="008765B8" w:rsidP="008765B8">
            <w:pPr>
              <w:tabs>
                <w:tab w:val="right" w:pos="9356"/>
              </w:tabs>
              <w:rPr>
                <w:rFonts w:cs="Arial"/>
              </w:rPr>
            </w:pPr>
            <w:r w:rsidRPr="008765B8"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8765B8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8765B8" w:rsidRPr="008765B8" w:rsidRDefault="008765B8" w:rsidP="008765B8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 w:rsidRPr="008765B8">
              <w:rPr>
                <w:rFonts w:cs="Arial"/>
              </w:rPr>
              <w:t>/2</w:t>
            </w:r>
          </w:p>
        </w:tc>
      </w:tr>
    </w:tbl>
    <w:p w:rsidR="002D1034" w:rsidRPr="00D27906" w:rsidRDefault="002D1034" w:rsidP="002D1034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</w:p>
    <w:p w:rsidR="002D1034" w:rsidRDefault="002D1034" w:rsidP="002D1034">
      <w:pPr>
        <w:tabs>
          <w:tab w:val="right" w:pos="9356"/>
        </w:tabs>
        <w:rPr>
          <w:rFonts w:cs="Arial"/>
          <w:b/>
        </w:rPr>
      </w:pPr>
    </w:p>
    <w:p w:rsidR="002D1034" w:rsidRDefault="008765B8" w:rsidP="002D1034">
      <w:pPr>
        <w:tabs>
          <w:tab w:val="right" w:pos="9356"/>
        </w:tabs>
        <w:rPr>
          <w:rFonts w:cs="Arial"/>
          <w:b/>
        </w:rPr>
      </w:pPr>
      <w:r>
        <w:rPr>
          <w:rFonts w:cs="Arial"/>
          <w:b/>
        </w:rPr>
        <w:t>Data Table</w:t>
      </w:r>
    </w:p>
    <w:p w:rsidR="002D1034" w:rsidRDefault="008765B8" w:rsidP="008765B8">
      <w:pPr>
        <w:tabs>
          <w:tab w:val="left" w:pos="6984"/>
        </w:tabs>
        <w:rPr>
          <w:rFonts w:cs="Arial"/>
          <w:b/>
        </w:rPr>
      </w:pPr>
      <w:r>
        <w:rPr>
          <w:rFonts w:cs="Arial"/>
          <w:b/>
        </w:rPr>
        <w:tab/>
      </w:r>
    </w:p>
    <w:p w:rsidR="002D1034" w:rsidRDefault="002D1034" w:rsidP="002D1034">
      <w:pPr>
        <w:tabs>
          <w:tab w:val="right" w:pos="9356"/>
        </w:tabs>
        <w:rPr>
          <w:rFonts w:cs="Arial"/>
          <w:b/>
        </w:rPr>
      </w:pPr>
    </w:p>
    <w:p w:rsidR="008765B8" w:rsidRDefault="008765B8" w:rsidP="002D1034">
      <w:pPr>
        <w:tabs>
          <w:tab w:val="right" w:pos="9356"/>
        </w:tabs>
        <w:rPr>
          <w:rFonts w:cs="Arial"/>
          <w:b/>
        </w:rPr>
      </w:pPr>
      <w:r>
        <w:rPr>
          <w:rFonts w:cs="Arial"/>
          <w:b/>
        </w:rPr>
        <w:t xml:space="preserve">Graph </w:t>
      </w:r>
    </w:p>
    <w:p w:rsidR="008765B8" w:rsidRDefault="008765B8" w:rsidP="002D1034">
      <w:pPr>
        <w:tabs>
          <w:tab w:val="right" w:pos="9356"/>
        </w:tabs>
        <w:rPr>
          <w:rFonts w:cs="Arial"/>
          <w:b/>
        </w:rPr>
      </w:pPr>
    </w:p>
    <w:tbl>
      <w:tblPr>
        <w:tblStyle w:val="TableGrid"/>
        <w:tblpPr w:leftFromText="180" w:rightFromText="180" w:vertAnchor="page" w:horzAnchor="margin" w:tblpY="4333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8765B8" w:rsidTr="00053A87">
        <w:tc>
          <w:tcPr>
            <w:tcW w:w="7196" w:type="dxa"/>
            <w:shd w:val="clear" w:color="auto" w:fill="F79646" w:themeFill="accent6"/>
          </w:tcPr>
          <w:p w:rsidR="008765B8" w:rsidRDefault="008765B8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8765B8" w:rsidRDefault="008765B8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Mark </w:t>
            </w:r>
          </w:p>
        </w:tc>
      </w:tr>
      <w:tr w:rsidR="008765B8" w:rsidTr="00053A87">
        <w:tc>
          <w:tcPr>
            <w:tcW w:w="7196" w:type="dxa"/>
          </w:tcPr>
          <w:p w:rsidR="008765B8" w:rsidRPr="008765B8" w:rsidRDefault="008765B8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In cold water </w:t>
            </w:r>
          </w:p>
        </w:tc>
        <w:tc>
          <w:tcPr>
            <w:tcW w:w="2046" w:type="dxa"/>
          </w:tcPr>
          <w:p w:rsidR="008765B8" w:rsidRPr="008765B8" w:rsidRDefault="008765B8" w:rsidP="00053A87">
            <w:pPr>
              <w:tabs>
                <w:tab w:val="right" w:pos="9356"/>
              </w:tabs>
              <w:rPr>
                <w:rFonts w:cs="Arial"/>
              </w:rPr>
            </w:pPr>
            <w:r w:rsidRPr="008765B8">
              <w:rPr>
                <w:rFonts w:cs="Arial"/>
              </w:rPr>
              <w:t>1</w:t>
            </w:r>
          </w:p>
        </w:tc>
      </w:tr>
      <w:tr w:rsidR="008765B8" w:rsidTr="00053A87">
        <w:tc>
          <w:tcPr>
            <w:tcW w:w="7196" w:type="dxa"/>
          </w:tcPr>
          <w:p w:rsidR="008765B8" w:rsidRPr="008765B8" w:rsidRDefault="008765B8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In warm water </w:t>
            </w:r>
          </w:p>
        </w:tc>
        <w:tc>
          <w:tcPr>
            <w:tcW w:w="2046" w:type="dxa"/>
          </w:tcPr>
          <w:p w:rsidR="008765B8" w:rsidRPr="008765B8" w:rsidRDefault="008765B8" w:rsidP="00053A87">
            <w:pPr>
              <w:tabs>
                <w:tab w:val="right" w:pos="9356"/>
              </w:tabs>
              <w:rPr>
                <w:rFonts w:cs="Arial"/>
              </w:rPr>
            </w:pPr>
            <w:r w:rsidRPr="008765B8">
              <w:rPr>
                <w:rFonts w:cs="Arial"/>
              </w:rPr>
              <w:t>1</w:t>
            </w:r>
          </w:p>
        </w:tc>
      </w:tr>
      <w:tr w:rsidR="008765B8" w:rsidTr="00053A87">
        <w:tc>
          <w:tcPr>
            <w:tcW w:w="7196" w:type="dxa"/>
          </w:tcPr>
          <w:p w:rsidR="008765B8" w:rsidRPr="008765B8" w:rsidRDefault="008765B8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8765B8" w:rsidRPr="008765B8" w:rsidRDefault="008765B8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 w:rsidRPr="008765B8">
              <w:rPr>
                <w:rFonts w:cs="Arial"/>
              </w:rPr>
              <w:t>/2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8765B8" w:rsidTr="008765B8">
        <w:tc>
          <w:tcPr>
            <w:tcW w:w="7196" w:type="dxa"/>
            <w:shd w:val="clear" w:color="auto" w:fill="F79646" w:themeFill="accent6"/>
          </w:tcPr>
          <w:p w:rsidR="008765B8" w:rsidRDefault="008765B8" w:rsidP="002D1034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8765B8" w:rsidRDefault="008765B8" w:rsidP="002D1034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Title </w:t>
            </w:r>
          </w:p>
        </w:tc>
        <w:tc>
          <w:tcPr>
            <w:tcW w:w="204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Labelled x axis with units e.g. </w:t>
            </w:r>
            <w:r w:rsidRPr="008765B8">
              <w:rPr>
                <w:rFonts w:cs="Arial"/>
                <w:i/>
              </w:rPr>
              <w:t>time (minutes)</w:t>
            </w:r>
            <w:r>
              <w:rPr>
                <w:rFonts w:cs="Arial"/>
              </w:rPr>
              <w:t xml:space="preserve"> </w:t>
            </w:r>
          </w:p>
        </w:tc>
        <w:tc>
          <w:tcPr>
            <w:tcW w:w="204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Labelled y axis with units e.g. </w:t>
            </w:r>
            <w:r w:rsidRPr="008765B8">
              <w:rPr>
                <w:rFonts w:cs="Arial"/>
                <w:i/>
              </w:rPr>
              <w:t xml:space="preserve">total volume of carbon dioxide produced (mL) </w:t>
            </w:r>
          </w:p>
        </w:tc>
        <w:tc>
          <w:tcPr>
            <w:tcW w:w="204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F81DCA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Consistent scale </w:t>
            </w:r>
          </w:p>
        </w:tc>
        <w:tc>
          <w:tcPr>
            <w:tcW w:w="204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F81DCA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Points plotted correctly as line graph </w:t>
            </w:r>
          </w:p>
        </w:tc>
        <w:tc>
          <w:tcPr>
            <w:tcW w:w="204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8765B8" w:rsidTr="008765B8">
        <w:tc>
          <w:tcPr>
            <w:tcW w:w="7196" w:type="dxa"/>
          </w:tcPr>
          <w:p w:rsidR="008765B8" w:rsidRPr="008765B8" w:rsidRDefault="008765B8" w:rsidP="002D1034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8765B8" w:rsidRPr="008765B8" w:rsidRDefault="008765B8" w:rsidP="008765B8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/5</w:t>
            </w:r>
          </w:p>
        </w:tc>
      </w:tr>
    </w:tbl>
    <w:p w:rsidR="008765B8" w:rsidRDefault="008765B8" w:rsidP="002D1034">
      <w:pPr>
        <w:tabs>
          <w:tab w:val="right" w:pos="9356"/>
        </w:tabs>
        <w:rPr>
          <w:rFonts w:cs="Arial"/>
          <w:b/>
        </w:rPr>
      </w:pPr>
    </w:p>
    <w:p w:rsidR="008765B8" w:rsidRDefault="00F81DCA" w:rsidP="008765B8">
      <w:pPr>
        <w:rPr>
          <w:rFonts w:cs="Arial"/>
          <w:b/>
        </w:rPr>
      </w:pPr>
      <w:r w:rsidRPr="00F81DCA">
        <w:rPr>
          <w:rFonts w:cs="Arial"/>
          <w:b/>
        </w:rPr>
        <w:t xml:space="preserve">Questions </w:t>
      </w:r>
    </w:p>
    <w:p w:rsidR="00F81DCA" w:rsidRDefault="00F81DCA" w:rsidP="008765B8">
      <w:pPr>
        <w:rPr>
          <w:rFonts w:cs="Arial"/>
          <w:b/>
        </w:rPr>
      </w:pPr>
    </w:p>
    <w:p w:rsidR="00F81DCA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>
        <w:rPr>
          <w:rFonts w:cs="Arial"/>
          <w:b/>
        </w:rPr>
        <w:t xml:space="preserve">Propose a research question for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Mention of relationship between independent and dependent variable. Must be a testable question </w:t>
            </w:r>
            <w:r>
              <w:rPr>
                <w:rFonts w:cs="Arial"/>
              </w:rPr>
              <w:t xml:space="preserve">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/1</w:t>
            </w:r>
          </w:p>
        </w:tc>
      </w:tr>
    </w:tbl>
    <w:p w:rsidR="008765B8" w:rsidRPr="008765B8" w:rsidRDefault="008765B8" w:rsidP="008765B8">
      <w:pPr>
        <w:rPr>
          <w:rFonts w:cs="Arial"/>
        </w:rPr>
      </w:pPr>
    </w:p>
    <w:p w:rsidR="008765B8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t xml:space="preserve">What is the independent variable for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Temperature of the water </w:t>
            </w:r>
            <w:r>
              <w:rPr>
                <w:rFonts w:cs="Arial"/>
              </w:rPr>
              <w:t xml:space="preserve"> 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/1</w:t>
            </w:r>
          </w:p>
        </w:tc>
      </w:tr>
    </w:tbl>
    <w:p w:rsidR="00F81DCA" w:rsidRPr="00F81DCA" w:rsidRDefault="00F81DCA" w:rsidP="00F81DCA">
      <w:pPr>
        <w:rPr>
          <w:rFonts w:cs="Arial"/>
        </w:rPr>
      </w:pPr>
    </w:p>
    <w:p w:rsidR="008765B8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t xml:space="preserve">What is the dependent variable for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Time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/1</w:t>
            </w:r>
          </w:p>
        </w:tc>
      </w:tr>
    </w:tbl>
    <w:p w:rsidR="00F81DCA" w:rsidRPr="00F81DCA" w:rsidRDefault="00F81DCA" w:rsidP="00F81DCA">
      <w:pPr>
        <w:pStyle w:val="ListParagraph"/>
        <w:rPr>
          <w:rFonts w:cs="Arial"/>
        </w:rPr>
      </w:pPr>
    </w:p>
    <w:p w:rsidR="008765B8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t xml:space="preserve">What are the controlled variables for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List of controlled variables. Must include 4 to get full marks. E.g. beakers, stirrers, sugar, graduated tubes, yeast.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/2</w:t>
            </w:r>
          </w:p>
        </w:tc>
      </w:tr>
    </w:tbl>
    <w:p w:rsidR="00F81DCA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lastRenderedPageBreak/>
        <w:t xml:space="preserve">State one conclusion that you can draw from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Conclusion</w:t>
            </w:r>
            <w:r>
              <w:rPr>
                <w:rFonts w:cs="Arial"/>
              </w:rPr>
              <w:t xml:space="preserve"> 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Default="00F81DCA" w:rsidP="00F81DCA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Use of data to support conclusion  </w:t>
            </w:r>
          </w:p>
        </w:tc>
        <w:tc>
          <w:tcPr>
            <w:tcW w:w="2046" w:type="dxa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/2</w:t>
            </w:r>
          </w:p>
        </w:tc>
      </w:tr>
    </w:tbl>
    <w:p w:rsidR="00F81DCA" w:rsidRPr="00F81DCA" w:rsidRDefault="00F81DCA" w:rsidP="00F81DCA">
      <w:pPr>
        <w:pStyle w:val="ListParagraph"/>
        <w:rPr>
          <w:rFonts w:cs="Arial"/>
        </w:rPr>
      </w:pPr>
    </w:p>
    <w:p w:rsidR="008765B8" w:rsidRPr="00F81DCA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t xml:space="preserve">Predict what will happen to the amount of carbon dioxide produced if you had let the experiment run for an additional 15 minutes? Explain your answer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Prediction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Explanation with use of data from table or graph </w:t>
            </w:r>
          </w:p>
        </w:tc>
        <w:tc>
          <w:tcPr>
            <w:tcW w:w="2046" w:type="dxa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/2</w:t>
            </w:r>
          </w:p>
        </w:tc>
      </w:tr>
    </w:tbl>
    <w:p w:rsidR="00F81DCA" w:rsidRPr="00F81DCA" w:rsidRDefault="00F81DCA" w:rsidP="00F81DCA">
      <w:pPr>
        <w:rPr>
          <w:rFonts w:cs="Arial"/>
        </w:rPr>
      </w:pPr>
    </w:p>
    <w:p w:rsidR="008765B8" w:rsidRDefault="00F81DCA" w:rsidP="00F81DCA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F81DCA">
        <w:rPr>
          <w:rFonts w:cs="Arial"/>
          <w:b/>
        </w:rPr>
        <w:t xml:space="preserve">Describe two specific things you could have done to improve the reliability of this experiment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F81DCA" w:rsidTr="00053A87">
        <w:tc>
          <w:tcPr>
            <w:tcW w:w="719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F81DCA" w:rsidRDefault="00F81DCA" w:rsidP="00053A8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Two individual things that would improve reliability e.g. timers, same person measuring. </w:t>
            </w:r>
            <w:bookmarkStart w:id="0" w:name="_GoBack"/>
            <w:bookmarkEnd w:id="0"/>
            <w:r>
              <w:rPr>
                <w:rFonts w:cs="Arial"/>
              </w:rPr>
              <w:t xml:space="preserve">  </w:t>
            </w:r>
          </w:p>
        </w:tc>
        <w:tc>
          <w:tcPr>
            <w:tcW w:w="204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F81DCA" w:rsidTr="00053A87">
        <w:tc>
          <w:tcPr>
            <w:tcW w:w="7196" w:type="dxa"/>
          </w:tcPr>
          <w:p w:rsidR="00F81DCA" w:rsidRPr="008765B8" w:rsidRDefault="00F81DCA" w:rsidP="00053A8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F81DCA" w:rsidRPr="008765B8" w:rsidRDefault="00F81DCA" w:rsidP="00F81DCA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>
              <w:rPr>
                <w:rFonts w:cs="Arial"/>
              </w:rPr>
              <w:t>/</w:t>
            </w:r>
            <w:r>
              <w:rPr>
                <w:rFonts w:cs="Arial"/>
              </w:rPr>
              <w:t>2</w:t>
            </w:r>
          </w:p>
        </w:tc>
      </w:tr>
    </w:tbl>
    <w:p w:rsidR="00F81DCA" w:rsidRPr="00F81DCA" w:rsidRDefault="00F81DCA" w:rsidP="00F81DCA">
      <w:pPr>
        <w:pStyle w:val="ListParagraph"/>
        <w:rPr>
          <w:rFonts w:cs="Arial"/>
          <w:b/>
        </w:rPr>
      </w:pPr>
    </w:p>
    <w:p w:rsidR="008765B8" w:rsidRDefault="008765B8" w:rsidP="008765B8">
      <w:pPr>
        <w:rPr>
          <w:rFonts w:cs="Arial"/>
        </w:rPr>
      </w:pPr>
    </w:p>
    <w:p w:rsidR="008765B8" w:rsidRPr="008765B8" w:rsidRDefault="008765B8" w:rsidP="008765B8">
      <w:pPr>
        <w:rPr>
          <w:rFonts w:cs="Arial"/>
        </w:rPr>
      </w:pPr>
    </w:p>
    <w:sectPr w:rsidR="008765B8" w:rsidRPr="0087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9B3F3F"/>
    <w:multiLevelType w:val="hybridMultilevel"/>
    <w:tmpl w:val="57B2CD0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034"/>
    <w:rsid w:val="00195F32"/>
    <w:rsid w:val="002D1034"/>
    <w:rsid w:val="008765B8"/>
    <w:rsid w:val="00F8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10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D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10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C3337AF3</Template>
  <TotalTime>34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1</cp:revision>
  <dcterms:created xsi:type="dcterms:W3CDTF">2019-11-18T23:05:00Z</dcterms:created>
  <dcterms:modified xsi:type="dcterms:W3CDTF">2019-11-18T23:39:00Z</dcterms:modified>
</cp:coreProperties>
</file>